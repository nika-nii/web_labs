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4F03F" w14:textId="77777777" w:rsidR="00F30A20" w:rsidRPr="00F30A20" w:rsidRDefault="00F30A20" w:rsidP="00F30A20">
      <w:pPr>
        <w:spacing w:before="240" w:line="240" w:lineRule="auto"/>
        <w:jc w:val="center"/>
        <w:rPr>
          <w:rFonts w:cs="Times New Roman"/>
          <w:b/>
          <w:szCs w:val="28"/>
        </w:rPr>
      </w:pPr>
      <w:r w:rsidRPr="00F30A20">
        <w:rPr>
          <w:rFonts w:cs="Times New Roman"/>
          <w:b/>
          <w:szCs w:val="28"/>
        </w:rPr>
        <w:t>МИНИСТЕРСТВО НАУКИ И ВЫСШЕГО ОБРАЗОВАНИЯ РФ</w:t>
      </w:r>
      <w:r w:rsidRPr="00F30A20">
        <w:rPr>
          <w:rFonts w:cs="Times New Roman"/>
          <w:b/>
          <w:szCs w:val="28"/>
        </w:rPr>
        <w:br/>
        <w:t>ФЕДЕРАЛЬНОЕ ГОСУДАРСТВЕННОЕ БЮДЖЕТНОЕ ОБРАЗОВАТЕЛЬНОЕ УЧРЕЖДЕНИЕ</w:t>
      </w:r>
      <w:r w:rsidRPr="00F30A20">
        <w:rPr>
          <w:rFonts w:cs="Times New Roman"/>
          <w:b/>
          <w:szCs w:val="28"/>
        </w:rPr>
        <w:br/>
        <w:t>ВЫСШЕГО ОБРАЗОВАНИЯ</w:t>
      </w:r>
      <w:r w:rsidRPr="00F30A20">
        <w:rPr>
          <w:rFonts w:cs="Times New Roman"/>
          <w:b/>
          <w:szCs w:val="28"/>
        </w:rPr>
        <w:br/>
        <w:t>«БЕЛГОРОДСКИЙ ГОСУДАРСТВЕННЫЙ</w:t>
      </w:r>
      <w:r w:rsidRPr="00F30A20">
        <w:rPr>
          <w:rFonts w:cs="Times New Roman"/>
          <w:b/>
          <w:szCs w:val="28"/>
        </w:rPr>
        <w:br/>
        <w:t>ТЕХНОЛОГИЧЕСКИЙ УНИВЕРСИТЕТ им. В.Г.ШУХОВА»</w:t>
      </w:r>
      <w:r w:rsidRPr="00F30A20">
        <w:rPr>
          <w:rFonts w:cs="Times New Roman"/>
          <w:b/>
          <w:szCs w:val="28"/>
        </w:rPr>
        <w:br/>
        <w:t xml:space="preserve">(БГТУ им. </w:t>
      </w:r>
      <w:proofErr w:type="spellStart"/>
      <w:r w:rsidRPr="00F30A20">
        <w:rPr>
          <w:rFonts w:cs="Times New Roman"/>
          <w:b/>
          <w:szCs w:val="28"/>
        </w:rPr>
        <w:t>В.Г.Шухова</w:t>
      </w:r>
      <w:proofErr w:type="spellEnd"/>
      <w:r w:rsidRPr="00F30A20">
        <w:rPr>
          <w:rFonts w:cs="Times New Roman"/>
          <w:b/>
          <w:szCs w:val="28"/>
        </w:rPr>
        <w:t>)</w:t>
      </w:r>
    </w:p>
    <w:p w14:paraId="0FA195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4E795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35DA83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3B0AD903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A34272D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DCFB01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9BBC37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32B0A6C6" w14:textId="77777777" w:rsidR="00DE7806" w:rsidRDefault="00F30A20" w:rsidP="00CC6FDC">
      <w:pPr>
        <w:jc w:val="center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t>Лабораторн</w:t>
      </w:r>
      <w:r w:rsidR="00DE7806">
        <w:rPr>
          <w:rFonts w:cs="Times New Roman"/>
          <w:szCs w:val="28"/>
        </w:rPr>
        <w:t>ая</w:t>
      </w:r>
      <w:r w:rsidR="00CC6FDC">
        <w:rPr>
          <w:rFonts w:cs="Times New Roman"/>
          <w:szCs w:val="28"/>
        </w:rPr>
        <w:t xml:space="preserve"> работ</w:t>
      </w:r>
      <w:r w:rsidR="00DE7806">
        <w:rPr>
          <w:rFonts w:cs="Times New Roman"/>
          <w:szCs w:val="28"/>
        </w:rPr>
        <w:t>а</w:t>
      </w:r>
      <w:r>
        <w:rPr>
          <w:rFonts w:cs="Times New Roman"/>
          <w:szCs w:val="28"/>
          <w:lang w:val="en-US"/>
        </w:rPr>
        <w:fldChar w:fldCharType="begin"/>
      </w:r>
      <w:r w:rsidRPr="00680B41">
        <w:rPr>
          <w:rFonts w:cs="Times New Roman"/>
          <w:szCs w:val="28"/>
        </w:rPr>
        <w:instrText xml:space="preserve">  </w:instrText>
      </w:r>
      <w:r>
        <w:rPr>
          <w:rFonts w:cs="Times New Roman"/>
          <w:szCs w:val="28"/>
          <w:lang w:val="en-US"/>
        </w:rPr>
        <w:fldChar w:fldCharType="end"/>
      </w:r>
      <w:r w:rsidR="00DE7806">
        <w:rPr>
          <w:rFonts w:cs="Times New Roman"/>
          <w:szCs w:val="28"/>
        </w:rPr>
        <w:t xml:space="preserve"> по теме</w:t>
      </w:r>
    </w:p>
    <w:p w14:paraId="17D91FC0" w14:textId="3CCDDE1F" w:rsidR="00E7378C" w:rsidRDefault="00DE7806" w:rsidP="00B350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164256" w:rsidRPr="00164256">
        <w:rPr>
          <w:rFonts w:cs="Times New Roman"/>
          <w:szCs w:val="28"/>
        </w:rPr>
        <w:t>Работа с HTTP запросами</w:t>
      </w:r>
      <w:r>
        <w:rPr>
          <w:rFonts w:cs="Times New Roman"/>
          <w:szCs w:val="28"/>
        </w:rPr>
        <w:t>»</w:t>
      </w:r>
      <w:r w:rsidR="00F30A20" w:rsidRPr="00F30A20">
        <w:rPr>
          <w:rFonts w:cs="Times New Roman"/>
          <w:szCs w:val="28"/>
        </w:rPr>
        <w:br/>
        <w:t xml:space="preserve">дисциплина: </w:t>
      </w:r>
    </w:p>
    <w:p w14:paraId="16CE434D" w14:textId="1A4B53A8" w:rsidR="00F30A20" w:rsidRDefault="00476455" w:rsidP="00CC6FDC">
      <w:pPr>
        <w:jc w:val="center"/>
        <w:rPr>
          <w:rFonts w:cs="Times New Roman"/>
          <w:szCs w:val="28"/>
        </w:rPr>
      </w:pPr>
      <w:r w:rsidRPr="00476455">
        <w:rPr>
          <w:rFonts w:cs="Times New Roman"/>
          <w:szCs w:val="28"/>
        </w:rPr>
        <w:t xml:space="preserve">Технологии </w:t>
      </w:r>
      <w:proofErr w:type="spellStart"/>
      <w:r w:rsidRPr="00476455">
        <w:rPr>
          <w:rFonts w:cs="Times New Roman"/>
          <w:szCs w:val="28"/>
        </w:rPr>
        <w:t>web</w:t>
      </w:r>
      <w:proofErr w:type="spellEnd"/>
      <w:r w:rsidRPr="00476455">
        <w:rPr>
          <w:rFonts w:cs="Times New Roman"/>
          <w:szCs w:val="28"/>
        </w:rPr>
        <w:t>-программирования</w:t>
      </w:r>
      <w:r w:rsidR="00F30A20" w:rsidRPr="00F30A20">
        <w:rPr>
          <w:rFonts w:cs="Times New Roman"/>
          <w:szCs w:val="28"/>
        </w:rPr>
        <w:br/>
      </w:r>
    </w:p>
    <w:p w14:paraId="2F39F15E" w14:textId="5CED7FAF" w:rsidR="00CC6FDC" w:rsidRDefault="00CC6FDC" w:rsidP="00CC6FDC">
      <w:pPr>
        <w:jc w:val="center"/>
        <w:rPr>
          <w:rFonts w:cs="Times New Roman"/>
          <w:szCs w:val="28"/>
        </w:rPr>
      </w:pPr>
    </w:p>
    <w:p w14:paraId="3C99D7F5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FE9776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605895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D71E793" w14:textId="1DE8D0DC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7A15374" w14:textId="530B4036" w:rsidR="00476455" w:rsidRDefault="00476455" w:rsidP="00F30A20">
      <w:pPr>
        <w:spacing w:line="240" w:lineRule="auto"/>
        <w:jc w:val="center"/>
        <w:rPr>
          <w:rFonts w:cs="Times New Roman"/>
          <w:szCs w:val="28"/>
        </w:rPr>
      </w:pPr>
    </w:p>
    <w:p w14:paraId="71AB44DC" w14:textId="77777777" w:rsidR="00476455" w:rsidRDefault="00476455" w:rsidP="00F30A20">
      <w:pPr>
        <w:spacing w:line="240" w:lineRule="auto"/>
        <w:jc w:val="center"/>
        <w:rPr>
          <w:rFonts w:cs="Times New Roman"/>
          <w:szCs w:val="28"/>
        </w:rPr>
      </w:pPr>
    </w:p>
    <w:p w14:paraId="15CDFBF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A4845D1" w14:textId="77777777" w:rsidR="00F30A20" w:rsidRP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1AB2BE7" w14:textId="77E72CCD" w:rsidR="00F30A20" w:rsidRPr="00476455" w:rsidRDefault="00F30A20" w:rsidP="00F30A20">
      <w:pPr>
        <w:spacing w:line="240" w:lineRule="auto"/>
        <w:jc w:val="right"/>
        <w:rPr>
          <w:rFonts w:cs="Times New Roman"/>
          <w:szCs w:val="28"/>
        </w:rPr>
      </w:pPr>
      <w:r w:rsidRPr="00F30A20">
        <w:rPr>
          <w:rFonts w:cs="Times New Roman"/>
          <w:szCs w:val="28"/>
        </w:rPr>
        <w:t>Выполнил: ст. группы</w:t>
      </w:r>
      <w:r w:rsidR="00831B6B">
        <w:rPr>
          <w:rFonts w:cs="Times New Roman"/>
          <w:szCs w:val="28"/>
        </w:rPr>
        <w:t xml:space="preserve"> ВТ-</w:t>
      </w:r>
      <w:r w:rsidR="00B35056" w:rsidRPr="00B35056">
        <w:rPr>
          <w:rFonts w:cs="Times New Roman"/>
          <w:szCs w:val="28"/>
        </w:rPr>
        <w:t>4</w:t>
      </w:r>
      <w:r w:rsidR="00831B6B">
        <w:rPr>
          <w:rFonts w:cs="Times New Roman"/>
          <w:szCs w:val="28"/>
        </w:rPr>
        <w:t>1</w:t>
      </w:r>
      <w:r w:rsidRPr="00F30A20">
        <w:rPr>
          <w:rFonts w:cs="Times New Roman"/>
          <w:szCs w:val="28"/>
        </w:rPr>
        <w:t xml:space="preserve"> </w:t>
      </w:r>
      <w:r w:rsidRPr="00F30A20">
        <w:rPr>
          <w:rFonts w:cs="Times New Roman"/>
          <w:szCs w:val="28"/>
        </w:rPr>
        <w:br/>
      </w:r>
      <w:r w:rsidR="00831B6B">
        <w:rPr>
          <w:rFonts w:cs="Times New Roman"/>
          <w:szCs w:val="28"/>
        </w:rPr>
        <w:t>Фаракшин Н. Р.</w:t>
      </w:r>
      <w:r w:rsidRPr="00F30A20">
        <w:rPr>
          <w:rFonts w:cs="Times New Roman"/>
          <w:szCs w:val="28"/>
        </w:rPr>
        <w:br/>
        <w:t>Проверил:</w:t>
      </w:r>
      <w:r w:rsidR="00476455" w:rsidRPr="00476455">
        <w:rPr>
          <w:rFonts w:cs="Times New Roman"/>
          <w:szCs w:val="28"/>
        </w:rPr>
        <w:t xml:space="preserve"> </w:t>
      </w:r>
      <w:r w:rsidR="00476455">
        <w:rPr>
          <w:rFonts w:cs="Times New Roman"/>
          <w:szCs w:val="28"/>
        </w:rPr>
        <w:t xml:space="preserve">ст. пр. </w:t>
      </w:r>
      <w:proofErr w:type="spellStart"/>
      <w:r w:rsidR="00476455">
        <w:rPr>
          <w:rFonts w:cs="Times New Roman"/>
          <w:szCs w:val="28"/>
        </w:rPr>
        <w:t>Картамышев</w:t>
      </w:r>
      <w:proofErr w:type="spellEnd"/>
      <w:r w:rsidR="00476455">
        <w:rPr>
          <w:rFonts w:cs="Times New Roman"/>
          <w:szCs w:val="28"/>
        </w:rPr>
        <w:t xml:space="preserve"> С.В.</w:t>
      </w:r>
    </w:p>
    <w:p w14:paraId="7EC039F8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F7CE55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5780DCE" w14:textId="7AAE9C8B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9B67CB0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8DA588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6B8254A2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01F5A9CA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487F6341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A0F8949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211289B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5F3AF7CB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7441024E" w14:textId="77777777" w:rsidR="00F30A20" w:rsidRDefault="00F30A20" w:rsidP="00F30A20">
      <w:pPr>
        <w:spacing w:line="240" w:lineRule="auto"/>
        <w:jc w:val="center"/>
        <w:rPr>
          <w:rFonts w:cs="Times New Roman"/>
          <w:szCs w:val="28"/>
        </w:rPr>
      </w:pPr>
    </w:p>
    <w:p w14:paraId="14424E96" w14:textId="3CB9EA01" w:rsidR="00DE7806" w:rsidRDefault="00F30A20" w:rsidP="00CC6FDC">
      <w:pPr>
        <w:spacing w:line="240" w:lineRule="auto"/>
        <w:jc w:val="center"/>
        <w:rPr>
          <w:rFonts w:cs="Times New Roman"/>
          <w:b/>
          <w:szCs w:val="28"/>
        </w:rPr>
      </w:pPr>
      <w:r w:rsidRPr="00F30A20">
        <w:rPr>
          <w:rFonts w:cs="Times New Roman"/>
          <w:b/>
          <w:szCs w:val="28"/>
        </w:rPr>
        <w:t>Белгород 20</w:t>
      </w:r>
      <w:r w:rsidR="00065426">
        <w:rPr>
          <w:rFonts w:cs="Times New Roman"/>
          <w:b/>
          <w:szCs w:val="28"/>
        </w:rPr>
        <w:t>20</w:t>
      </w:r>
    </w:p>
    <w:p w14:paraId="60C00010" w14:textId="670B59E4" w:rsidR="00E7378C" w:rsidRPr="000E58D6" w:rsidRDefault="00DE7806" w:rsidP="00E7378C">
      <w:pPr>
        <w:spacing w:after="16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r w:rsidRPr="00DE7806">
        <w:rPr>
          <w:rFonts w:cs="Times New Roman"/>
          <w:b/>
          <w:szCs w:val="28"/>
        </w:rPr>
        <w:lastRenderedPageBreak/>
        <w:t xml:space="preserve">Лабораторная работа № </w:t>
      </w:r>
      <w:r w:rsidR="00164256">
        <w:rPr>
          <w:rFonts w:cs="Times New Roman"/>
          <w:b/>
          <w:szCs w:val="28"/>
        </w:rPr>
        <w:t>6</w:t>
      </w:r>
    </w:p>
    <w:p w14:paraId="128D6009" w14:textId="5A22EF15" w:rsidR="0028619C" w:rsidRDefault="00164256" w:rsidP="0028619C">
      <w:pPr>
        <w:spacing w:after="1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Работа с </w:t>
      </w:r>
      <w:r>
        <w:rPr>
          <w:b/>
          <w:sz w:val="32"/>
          <w:szCs w:val="32"/>
          <w:lang w:val="en-US"/>
        </w:rPr>
        <w:t xml:space="preserve">HTTP </w:t>
      </w:r>
      <w:r>
        <w:rPr>
          <w:b/>
          <w:sz w:val="32"/>
          <w:szCs w:val="32"/>
        </w:rPr>
        <w:t>запросами</w:t>
      </w:r>
    </w:p>
    <w:p w14:paraId="1A226013" w14:textId="3BE1A87C" w:rsidR="00164256" w:rsidRPr="007D2A0C" w:rsidRDefault="00DE7806" w:rsidP="00164256">
      <w:pPr>
        <w:rPr>
          <w:szCs w:val="28"/>
        </w:rPr>
      </w:pPr>
      <w:r w:rsidRPr="00DE7806">
        <w:rPr>
          <w:rFonts w:cs="Times New Roman"/>
          <w:b/>
          <w:szCs w:val="28"/>
        </w:rPr>
        <w:t xml:space="preserve">Цель </w:t>
      </w:r>
      <w:proofErr w:type="gramStart"/>
      <w:r w:rsidRPr="00DE7806">
        <w:rPr>
          <w:rFonts w:cs="Times New Roman"/>
          <w:b/>
          <w:szCs w:val="28"/>
        </w:rPr>
        <w:t xml:space="preserve">работы:  </w:t>
      </w:r>
      <w:r w:rsidR="00164256">
        <w:rPr>
          <w:szCs w:val="28"/>
        </w:rPr>
        <w:t>изучить</w:t>
      </w:r>
      <w:proofErr w:type="gramEnd"/>
      <w:r w:rsidR="00164256">
        <w:rPr>
          <w:szCs w:val="28"/>
        </w:rPr>
        <w:t xml:space="preserve"> принципы работы отправки </w:t>
      </w:r>
      <w:r w:rsidR="00164256">
        <w:rPr>
          <w:szCs w:val="28"/>
          <w:lang w:val="en-US"/>
        </w:rPr>
        <w:t>Ajax</w:t>
      </w:r>
      <w:r w:rsidR="00164256" w:rsidRPr="007D2A0C">
        <w:rPr>
          <w:szCs w:val="28"/>
        </w:rPr>
        <w:t xml:space="preserve"> </w:t>
      </w:r>
      <w:r w:rsidR="00164256">
        <w:rPr>
          <w:szCs w:val="28"/>
        </w:rPr>
        <w:t xml:space="preserve">запросов. Изучить работу отправки синхронных и асинхронных запросов в </w:t>
      </w:r>
      <w:r w:rsidR="00164256">
        <w:rPr>
          <w:szCs w:val="28"/>
          <w:lang w:val="en-US"/>
        </w:rPr>
        <w:t>React</w:t>
      </w:r>
      <w:r w:rsidR="00164256">
        <w:rPr>
          <w:szCs w:val="28"/>
        </w:rPr>
        <w:t xml:space="preserve">. Получить навыки работы с </w:t>
      </w:r>
      <w:proofErr w:type="spellStart"/>
      <w:r w:rsidR="00164256">
        <w:rPr>
          <w:szCs w:val="28"/>
        </w:rPr>
        <w:t>промисами</w:t>
      </w:r>
      <w:proofErr w:type="spellEnd"/>
      <w:r w:rsidR="00164256">
        <w:rPr>
          <w:szCs w:val="28"/>
        </w:rPr>
        <w:t>.</w:t>
      </w:r>
    </w:p>
    <w:p w14:paraId="3D59E52E" w14:textId="33CC8794" w:rsidR="007B25AC" w:rsidRDefault="007B25AC" w:rsidP="00E7378C">
      <w:pPr>
        <w:spacing w:after="160"/>
        <w:jc w:val="both"/>
        <w:rPr>
          <w:szCs w:val="28"/>
        </w:rPr>
      </w:pPr>
    </w:p>
    <w:p w14:paraId="79A57A0E" w14:textId="569B9B39" w:rsidR="00CE521D" w:rsidRDefault="00CE521D" w:rsidP="00CE521D">
      <w:pPr>
        <w:jc w:val="center"/>
        <w:rPr>
          <w:b/>
          <w:szCs w:val="28"/>
        </w:rPr>
      </w:pPr>
      <w:r w:rsidRPr="00640C52">
        <w:rPr>
          <w:b/>
          <w:szCs w:val="28"/>
        </w:rPr>
        <w:t>Задание к лабораторной работе:</w:t>
      </w:r>
    </w:p>
    <w:p w14:paraId="45806581" w14:textId="4EFCE743" w:rsidR="00164256" w:rsidRDefault="00164256" w:rsidP="00164256">
      <w:pPr>
        <w:pStyle w:val="a5"/>
        <w:numPr>
          <w:ilvl w:val="0"/>
          <w:numId w:val="12"/>
        </w:numPr>
        <w:spacing w:line="240" w:lineRule="auto"/>
        <w:rPr>
          <w:szCs w:val="28"/>
        </w:rPr>
      </w:pPr>
      <w:r>
        <w:rPr>
          <w:szCs w:val="28"/>
        </w:rPr>
        <w:t xml:space="preserve">Изучить возможности </w:t>
      </w:r>
      <w:r>
        <w:rPr>
          <w:szCs w:val="28"/>
          <w:lang w:val="en-US"/>
        </w:rPr>
        <w:t>React</w:t>
      </w:r>
      <w:r>
        <w:rPr>
          <w:szCs w:val="28"/>
        </w:rPr>
        <w:t xml:space="preserve"> для отправки </w:t>
      </w:r>
      <w:r>
        <w:rPr>
          <w:szCs w:val="28"/>
          <w:lang w:val="en-US"/>
        </w:rPr>
        <w:t>http</w:t>
      </w:r>
      <w:r w:rsidRPr="007D2A0C">
        <w:rPr>
          <w:szCs w:val="28"/>
        </w:rPr>
        <w:t xml:space="preserve"> </w:t>
      </w:r>
      <w:r>
        <w:rPr>
          <w:szCs w:val="28"/>
        </w:rPr>
        <w:t>запросов.</w:t>
      </w:r>
    </w:p>
    <w:p w14:paraId="69C2D0A4" w14:textId="77777777" w:rsidR="00164256" w:rsidRDefault="00164256" w:rsidP="00164256">
      <w:pPr>
        <w:pStyle w:val="a5"/>
        <w:numPr>
          <w:ilvl w:val="0"/>
          <w:numId w:val="12"/>
        </w:numPr>
        <w:spacing w:line="240" w:lineRule="auto"/>
        <w:rPr>
          <w:szCs w:val="28"/>
        </w:rPr>
      </w:pPr>
      <w:r>
        <w:rPr>
          <w:szCs w:val="28"/>
        </w:rPr>
        <w:t>Выбрать подходящую библиотеку для работы с запросами.</w:t>
      </w:r>
    </w:p>
    <w:p w14:paraId="71CB080E" w14:textId="77777777" w:rsidR="00164256" w:rsidRDefault="00164256" w:rsidP="00164256">
      <w:pPr>
        <w:pStyle w:val="a5"/>
        <w:numPr>
          <w:ilvl w:val="0"/>
          <w:numId w:val="12"/>
        </w:numPr>
        <w:spacing w:line="240" w:lineRule="auto"/>
        <w:rPr>
          <w:szCs w:val="28"/>
        </w:rPr>
      </w:pPr>
      <w:r>
        <w:rPr>
          <w:szCs w:val="28"/>
        </w:rPr>
        <w:t xml:space="preserve">Реализовать взаимодействие </w:t>
      </w:r>
      <w:proofErr w:type="spellStart"/>
      <w:r>
        <w:rPr>
          <w:szCs w:val="28"/>
        </w:rPr>
        <w:t>фронтенда</w:t>
      </w:r>
      <w:proofErr w:type="spellEnd"/>
      <w:r>
        <w:rPr>
          <w:szCs w:val="28"/>
        </w:rPr>
        <w:t xml:space="preserve"> с </w:t>
      </w:r>
      <w:r>
        <w:rPr>
          <w:szCs w:val="28"/>
          <w:lang w:val="en-US"/>
        </w:rPr>
        <w:t>REST</w:t>
      </w:r>
      <w:r w:rsidRPr="007D2A0C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>, спроектированном в прошлой лабораторной работе.</w:t>
      </w:r>
    </w:p>
    <w:p w14:paraId="1500F12E" w14:textId="77777777" w:rsidR="00164256" w:rsidRDefault="00164256" w:rsidP="00164256">
      <w:pPr>
        <w:pStyle w:val="a5"/>
        <w:numPr>
          <w:ilvl w:val="0"/>
          <w:numId w:val="12"/>
        </w:numPr>
        <w:spacing w:line="240" w:lineRule="auto"/>
        <w:rPr>
          <w:szCs w:val="28"/>
        </w:rPr>
      </w:pPr>
      <w:r>
        <w:rPr>
          <w:szCs w:val="28"/>
        </w:rPr>
        <w:t xml:space="preserve">Продемонстрировать работу взаимодействия </w:t>
      </w:r>
      <w:proofErr w:type="spellStart"/>
      <w:r>
        <w:rPr>
          <w:szCs w:val="28"/>
        </w:rPr>
        <w:t>фронтенд</w:t>
      </w:r>
      <w:proofErr w:type="spellEnd"/>
      <w:r>
        <w:rPr>
          <w:szCs w:val="28"/>
        </w:rPr>
        <w:t xml:space="preserve"> приложения с </w:t>
      </w:r>
      <w:r>
        <w:rPr>
          <w:szCs w:val="28"/>
          <w:lang w:val="en-US"/>
        </w:rPr>
        <w:t>REST</w:t>
      </w:r>
      <w:r w:rsidRPr="007D2A0C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>.</w:t>
      </w:r>
    </w:p>
    <w:p w14:paraId="6F78056D" w14:textId="2AFC993C" w:rsidR="00164256" w:rsidRDefault="00164256" w:rsidP="00F3095F">
      <w:pPr>
        <w:spacing w:line="24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Выполнение работы</w:t>
      </w:r>
    </w:p>
    <w:p w14:paraId="378F61B2" w14:textId="15E618C2" w:rsidR="00164256" w:rsidRDefault="00164256" w:rsidP="00164256">
      <w:r>
        <w:t xml:space="preserve">Для работы с запросами к </w:t>
      </w:r>
      <w:r>
        <w:rPr>
          <w:lang w:val="en-US"/>
        </w:rPr>
        <w:t>REST</w:t>
      </w:r>
      <w:r w:rsidRPr="00164256">
        <w:t xml:space="preserve"> </w:t>
      </w:r>
      <w:r>
        <w:rPr>
          <w:lang w:val="en-US"/>
        </w:rPr>
        <w:t>API</w:t>
      </w:r>
      <w:r w:rsidRPr="00164256">
        <w:t xml:space="preserve"> </w:t>
      </w:r>
      <w:r>
        <w:t xml:space="preserve">была выбрана библиотека </w:t>
      </w:r>
      <w:proofErr w:type="spellStart"/>
      <w:r>
        <w:rPr>
          <w:lang w:val="en-US"/>
        </w:rPr>
        <w:t>axios</w:t>
      </w:r>
      <w:proofErr w:type="spellEnd"/>
      <w:r w:rsidRPr="00164256">
        <w:t xml:space="preserve">. </w:t>
      </w:r>
      <w:r>
        <w:t xml:space="preserve">Для комфортного использования библиотеки написан класс </w:t>
      </w:r>
      <w:proofErr w:type="spellStart"/>
      <w:r>
        <w:rPr>
          <w:lang w:val="en-US"/>
        </w:rPr>
        <w:t>APIService</w:t>
      </w:r>
      <w:proofErr w:type="spellEnd"/>
      <w:r w:rsidRPr="00164256">
        <w:t xml:space="preserve">, </w:t>
      </w:r>
      <w:r>
        <w:t xml:space="preserve">содержащий функции вызова конкретных конечных точек </w:t>
      </w:r>
      <w:r>
        <w:rPr>
          <w:lang w:val="en-US"/>
        </w:rPr>
        <w:t>REST</w:t>
      </w:r>
      <w:r w:rsidRPr="00164256">
        <w:t xml:space="preserve"> </w:t>
      </w:r>
      <w:r>
        <w:rPr>
          <w:lang w:val="en-US"/>
        </w:rPr>
        <w:t>API</w:t>
      </w:r>
      <w:r w:rsidRPr="00164256">
        <w:t xml:space="preserve">. </w:t>
      </w:r>
    </w:p>
    <w:p w14:paraId="37508A77" w14:textId="594F37E4" w:rsidR="00FB301A" w:rsidRDefault="00FB301A" w:rsidP="00164256">
      <w:r>
        <w:t xml:space="preserve">Авторизация выполняется с помощью </w:t>
      </w:r>
      <w:r>
        <w:rPr>
          <w:lang w:val="en-US"/>
        </w:rPr>
        <w:t>JWT</w:t>
      </w:r>
      <w:r w:rsidRPr="00FB301A">
        <w:t xml:space="preserve"> </w:t>
      </w:r>
      <w:r>
        <w:t xml:space="preserve">токенов. Полученный при аутентификации токен сохраняется в </w:t>
      </w:r>
      <w:proofErr w:type="spellStart"/>
      <w:r>
        <w:rPr>
          <w:lang w:val="en-US"/>
        </w:rPr>
        <w:t>localStorage</w:t>
      </w:r>
      <w:proofErr w:type="spellEnd"/>
      <w:r w:rsidRPr="00FB301A">
        <w:t xml:space="preserve"> </w:t>
      </w:r>
      <w:r>
        <w:t>и используется для авторизации в дальнейшем, до истечения срока действия токена.</w:t>
      </w:r>
    </w:p>
    <w:p w14:paraId="4F1FFFAB" w14:textId="2C901B41" w:rsidR="00FB301A" w:rsidRPr="00FB301A" w:rsidRDefault="00FB301A" w:rsidP="00164256">
      <w:r>
        <w:t xml:space="preserve">Процесс получения токена и проверки статуса пользователя перенесен в класс </w:t>
      </w:r>
      <w:proofErr w:type="spellStart"/>
      <w:r>
        <w:rPr>
          <w:lang w:val="en-US"/>
        </w:rPr>
        <w:t>AuthService</w:t>
      </w:r>
      <w:proofErr w:type="spellEnd"/>
      <w:r>
        <w:t xml:space="preserve">, таким образом, работа с </w:t>
      </w:r>
      <w:r>
        <w:rPr>
          <w:lang w:val="en-US"/>
        </w:rPr>
        <w:t>API</w:t>
      </w:r>
      <w:r w:rsidRPr="00FB301A">
        <w:t xml:space="preserve"> </w:t>
      </w:r>
      <w:r>
        <w:t>аутентификации централизована.</w:t>
      </w:r>
    </w:p>
    <w:p w14:paraId="2C164FF2" w14:textId="77777777" w:rsidR="00164256" w:rsidRDefault="00164256" w:rsidP="00F3095F">
      <w:pPr>
        <w:spacing w:line="240" w:lineRule="auto"/>
        <w:jc w:val="center"/>
        <w:rPr>
          <w:b/>
          <w:bCs/>
          <w:szCs w:val="28"/>
        </w:rPr>
      </w:pPr>
    </w:p>
    <w:p w14:paraId="4BF90395" w14:textId="77777777" w:rsidR="00FB301A" w:rsidRDefault="00FB301A">
      <w:pPr>
        <w:spacing w:after="160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3C02CE1B" w14:textId="46873495" w:rsidR="006A7E6D" w:rsidRDefault="007F45F1" w:rsidP="00F3095F">
      <w:pPr>
        <w:spacing w:line="24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Демонстрация работы приложения</w:t>
      </w:r>
    </w:p>
    <w:p w14:paraId="374F05F8" w14:textId="77777777" w:rsidR="000E58D6" w:rsidRDefault="000E58D6" w:rsidP="00F3095F">
      <w:pPr>
        <w:spacing w:line="240" w:lineRule="auto"/>
        <w:jc w:val="center"/>
        <w:rPr>
          <w:b/>
          <w:bCs/>
          <w:szCs w:val="28"/>
        </w:rPr>
      </w:pPr>
    </w:p>
    <w:p w14:paraId="42BD7FAE" w14:textId="30D3C05B" w:rsidR="000E58D6" w:rsidRDefault="00FB301A" w:rsidP="000E58D6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066DEA7" wp14:editId="2C0AAE76">
            <wp:extent cx="5940425" cy="34531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F58" w14:textId="68A7B776" w:rsidR="000E58D6" w:rsidRPr="007D4600" w:rsidRDefault="000E58D6" w:rsidP="000E58D6">
      <w:pPr>
        <w:pStyle w:val="a8"/>
        <w:rPr>
          <w:noProof/>
          <w:lang w:val="en-US"/>
        </w:rPr>
      </w:pPr>
      <w:r>
        <w:t xml:space="preserve">Рис.  </w:t>
      </w:r>
      <w:fldSimple w:instr=" SEQ Рис._ \* ARABIC ">
        <w:r w:rsidR="00A811D9">
          <w:rPr>
            <w:noProof/>
          </w:rPr>
          <w:t>1</w:t>
        </w:r>
      </w:fldSimple>
      <w:r w:rsidRPr="000E58D6">
        <w:t xml:space="preserve"> </w:t>
      </w:r>
      <w:r w:rsidR="00FB301A">
        <w:t>Список постов всех пользователей</w:t>
      </w:r>
    </w:p>
    <w:p w14:paraId="604A4C41" w14:textId="1BE8D486" w:rsidR="000E58D6" w:rsidRDefault="00FB301A" w:rsidP="000E58D6">
      <w:pPr>
        <w:keepNext/>
        <w:jc w:val="center"/>
      </w:pPr>
      <w:r>
        <w:rPr>
          <w:noProof/>
        </w:rPr>
        <w:drawing>
          <wp:inline distT="0" distB="0" distL="0" distR="0" wp14:anchorId="4E2DDF56" wp14:editId="5AB371D1">
            <wp:extent cx="5940425" cy="3453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03FC" w14:textId="2B43D5C0" w:rsidR="000E58D6" w:rsidRDefault="000E58D6" w:rsidP="000E58D6">
      <w:pPr>
        <w:pStyle w:val="a8"/>
      </w:pPr>
      <w:r>
        <w:t xml:space="preserve">Рис.  </w:t>
      </w:r>
      <w:fldSimple w:instr=" SEQ Рис._ \* ARABIC ">
        <w:r w:rsidR="00A811D9">
          <w:rPr>
            <w:noProof/>
          </w:rPr>
          <w:t>2</w:t>
        </w:r>
      </w:fldSimple>
      <w:r w:rsidRPr="000E58D6">
        <w:t xml:space="preserve"> </w:t>
      </w:r>
      <w:r w:rsidR="00FB301A">
        <w:t>Для просмотра страницы со своими постами необходимо войти</w:t>
      </w:r>
    </w:p>
    <w:p w14:paraId="7E583C62" w14:textId="77777777" w:rsidR="001942A4" w:rsidRPr="001942A4" w:rsidRDefault="001942A4" w:rsidP="001942A4"/>
    <w:p w14:paraId="1F7244D7" w14:textId="4AD8825F" w:rsidR="001942A4" w:rsidRDefault="00FB301A" w:rsidP="001942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F0E548B" wp14:editId="05540EC6">
            <wp:extent cx="5940425" cy="34531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FC43" w14:textId="5DBA5955" w:rsidR="001942A4" w:rsidRPr="00A811D9" w:rsidRDefault="001942A4" w:rsidP="001942A4">
      <w:pPr>
        <w:pStyle w:val="a8"/>
      </w:pPr>
      <w:r>
        <w:t xml:space="preserve">Рис.  </w:t>
      </w:r>
      <w:fldSimple w:instr=" SEQ Рис._ \* ARABIC ">
        <w:r w:rsidR="00A811D9">
          <w:rPr>
            <w:noProof/>
          </w:rPr>
          <w:t>3</w:t>
        </w:r>
      </w:fldSimple>
      <w:r>
        <w:t xml:space="preserve"> </w:t>
      </w:r>
      <w:r w:rsidR="00FB301A">
        <w:t xml:space="preserve">Вход выполнен. Токен сохранен в </w:t>
      </w:r>
      <w:proofErr w:type="spellStart"/>
      <w:r w:rsidR="00FB301A">
        <w:rPr>
          <w:lang w:val="en-US"/>
        </w:rPr>
        <w:t>localStorage</w:t>
      </w:r>
      <w:proofErr w:type="spellEnd"/>
    </w:p>
    <w:p w14:paraId="01B67E81" w14:textId="77777777" w:rsidR="007D4600" w:rsidRDefault="007D4600" w:rsidP="007D4600">
      <w:pPr>
        <w:keepNext/>
        <w:jc w:val="center"/>
        <w:rPr>
          <w:noProof/>
        </w:rPr>
      </w:pPr>
    </w:p>
    <w:p w14:paraId="6A6C0C27" w14:textId="0147FFBD" w:rsidR="007D4600" w:rsidRDefault="00FB301A" w:rsidP="007D4600">
      <w:pPr>
        <w:keepNext/>
        <w:jc w:val="center"/>
      </w:pPr>
      <w:r>
        <w:rPr>
          <w:noProof/>
        </w:rPr>
        <w:drawing>
          <wp:inline distT="0" distB="0" distL="0" distR="0" wp14:anchorId="7D01294E" wp14:editId="3863960E">
            <wp:extent cx="3060065" cy="4415587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2941" cy="44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F3DD" w14:textId="02D330F2" w:rsidR="000E58D6" w:rsidRDefault="007D4600" w:rsidP="007D4600">
      <w:pPr>
        <w:pStyle w:val="a8"/>
      </w:pPr>
      <w:r>
        <w:t xml:space="preserve">Рис.  </w:t>
      </w:r>
      <w:fldSimple w:instr=" SEQ Рис._ \* ARABIC ">
        <w:r w:rsidR="00A811D9">
          <w:rPr>
            <w:noProof/>
          </w:rPr>
          <w:t>4</w:t>
        </w:r>
      </w:fldSimple>
      <w:r>
        <w:t xml:space="preserve"> </w:t>
      </w:r>
      <w:r w:rsidR="00FB301A">
        <w:t>При переходе на страницу «Мои посты» пользователь видит только свои посты</w:t>
      </w:r>
    </w:p>
    <w:p w14:paraId="07BACD19" w14:textId="77777777" w:rsidR="007D4600" w:rsidRDefault="007D4600" w:rsidP="007D4600">
      <w:pPr>
        <w:rPr>
          <w:noProof/>
        </w:rPr>
      </w:pPr>
    </w:p>
    <w:p w14:paraId="34E69239" w14:textId="2C73655E" w:rsidR="007D4600" w:rsidRDefault="00FB301A" w:rsidP="007D46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0481AA" wp14:editId="0661E003">
            <wp:extent cx="5940425" cy="4097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266A" w14:textId="788790B8" w:rsidR="007D4600" w:rsidRPr="007D4600" w:rsidRDefault="007D4600" w:rsidP="007D4600">
      <w:pPr>
        <w:pStyle w:val="a8"/>
      </w:pPr>
      <w:r>
        <w:t xml:space="preserve">Рис.  </w:t>
      </w:r>
      <w:fldSimple w:instr=" SEQ Рис._ \* ARABIC ">
        <w:r w:rsidR="00A811D9">
          <w:rPr>
            <w:noProof/>
          </w:rPr>
          <w:t>5</w:t>
        </w:r>
      </w:fldSimple>
      <w:r w:rsidRPr="007D4600">
        <w:t xml:space="preserve"> </w:t>
      </w:r>
      <w:r w:rsidR="00FB301A">
        <w:t>Вид одного поста. Под постом расположен блок комментариев</w:t>
      </w:r>
    </w:p>
    <w:p w14:paraId="0833AC55" w14:textId="32AD0D5C" w:rsidR="007D4600" w:rsidRPr="007D4600" w:rsidRDefault="007D4600" w:rsidP="007D4600"/>
    <w:p w14:paraId="1413F1B4" w14:textId="60928502" w:rsidR="001942A4" w:rsidRDefault="001942A4">
      <w:pPr>
        <w:spacing w:after="160"/>
        <w:rPr>
          <w:szCs w:val="28"/>
        </w:rPr>
      </w:pPr>
      <w:r>
        <w:rPr>
          <w:szCs w:val="28"/>
        </w:rPr>
        <w:br w:type="page"/>
      </w:r>
    </w:p>
    <w:p w14:paraId="70057CBC" w14:textId="5BAA6614" w:rsidR="00F3095F" w:rsidRDefault="001942A4" w:rsidP="001942A4">
      <w:pPr>
        <w:spacing w:line="240" w:lineRule="auto"/>
        <w:jc w:val="center"/>
        <w:rPr>
          <w:b/>
          <w:bCs/>
          <w:szCs w:val="28"/>
        </w:rPr>
      </w:pPr>
      <w:r w:rsidRPr="001942A4">
        <w:rPr>
          <w:b/>
          <w:bCs/>
          <w:szCs w:val="28"/>
        </w:rPr>
        <w:lastRenderedPageBreak/>
        <w:t>Приложение</w:t>
      </w:r>
    </w:p>
    <w:p w14:paraId="331AFB30" w14:textId="79CE4E8F" w:rsidR="001942A4" w:rsidRPr="00A811D9" w:rsidRDefault="001942A4" w:rsidP="001942A4">
      <w:pPr>
        <w:spacing w:line="240" w:lineRule="auto"/>
        <w:jc w:val="center"/>
        <w:rPr>
          <w:szCs w:val="28"/>
          <w:lang w:val="en-US"/>
        </w:rPr>
      </w:pPr>
      <w:r>
        <w:rPr>
          <w:szCs w:val="28"/>
        </w:rPr>
        <w:t xml:space="preserve">Исходный код </w:t>
      </w:r>
      <w:r w:rsidR="00FB301A">
        <w:rPr>
          <w:szCs w:val="28"/>
        </w:rPr>
        <w:t>компонент</w:t>
      </w:r>
      <w:r w:rsidR="003E2C81">
        <w:rPr>
          <w:szCs w:val="28"/>
        </w:rPr>
        <w:t xml:space="preserve">ов </w:t>
      </w:r>
      <w:r w:rsidR="003E2C81">
        <w:rPr>
          <w:szCs w:val="28"/>
          <w:lang w:val="en-US"/>
        </w:rPr>
        <w:t>Comment</w:t>
      </w:r>
      <w:r w:rsidR="003E2C81" w:rsidRPr="003E2C81">
        <w:rPr>
          <w:szCs w:val="28"/>
        </w:rPr>
        <w:t xml:space="preserve"> </w:t>
      </w:r>
      <w:r w:rsidR="003E2C81">
        <w:rPr>
          <w:szCs w:val="28"/>
        </w:rPr>
        <w:t xml:space="preserve">и </w:t>
      </w:r>
      <w:proofErr w:type="spellStart"/>
      <w:r w:rsidR="003E2C81">
        <w:rPr>
          <w:szCs w:val="28"/>
          <w:lang w:val="en-US"/>
        </w:rPr>
        <w:t>CommentList</w:t>
      </w:r>
      <w:proofErr w:type="spellEnd"/>
      <w:r w:rsidR="003E2C81" w:rsidRPr="003E2C81">
        <w:rPr>
          <w:szCs w:val="28"/>
        </w:rPr>
        <w:t xml:space="preserve">, </w:t>
      </w:r>
      <w:r w:rsidR="003E2C81">
        <w:rPr>
          <w:szCs w:val="28"/>
        </w:rPr>
        <w:t>служащих для отображения одного комментария и блока комментариев соответственно. Исходный</w:t>
      </w:r>
      <w:r w:rsidR="003E2C81" w:rsidRPr="00A811D9">
        <w:rPr>
          <w:szCs w:val="28"/>
          <w:lang w:val="en-US"/>
        </w:rPr>
        <w:t xml:space="preserve"> </w:t>
      </w:r>
      <w:r w:rsidR="003E2C81">
        <w:rPr>
          <w:szCs w:val="28"/>
        </w:rPr>
        <w:t>код</w:t>
      </w:r>
      <w:r w:rsidR="003E2C81" w:rsidRPr="00A811D9">
        <w:rPr>
          <w:szCs w:val="28"/>
          <w:lang w:val="en-US"/>
        </w:rPr>
        <w:t xml:space="preserve"> </w:t>
      </w:r>
      <w:r w:rsidR="003E2C81">
        <w:rPr>
          <w:szCs w:val="28"/>
        </w:rPr>
        <w:t>вспомогательных</w:t>
      </w:r>
      <w:r w:rsidR="003E2C81" w:rsidRPr="00A811D9">
        <w:rPr>
          <w:szCs w:val="28"/>
          <w:lang w:val="en-US"/>
        </w:rPr>
        <w:t xml:space="preserve"> </w:t>
      </w:r>
      <w:r w:rsidR="003E2C81">
        <w:rPr>
          <w:szCs w:val="28"/>
        </w:rPr>
        <w:t>классов</w:t>
      </w:r>
      <w:r w:rsidR="003E2C81" w:rsidRPr="00A811D9">
        <w:rPr>
          <w:szCs w:val="28"/>
          <w:lang w:val="en-US"/>
        </w:rPr>
        <w:t xml:space="preserve"> </w:t>
      </w:r>
      <w:proofErr w:type="spellStart"/>
      <w:r w:rsidR="003E2C81">
        <w:rPr>
          <w:szCs w:val="28"/>
          <w:lang w:val="en-US"/>
        </w:rPr>
        <w:t>AuthService</w:t>
      </w:r>
      <w:proofErr w:type="spellEnd"/>
      <w:r w:rsidR="003E2C81" w:rsidRPr="00A811D9">
        <w:rPr>
          <w:szCs w:val="28"/>
          <w:lang w:val="en-US"/>
        </w:rPr>
        <w:t xml:space="preserve"> </w:t>
      </w:r>
      <w:r w:rsidR="003E2C81">
        <w:rPr>
          <w:szCs w:val="28"/>
        </w:rPr>
        <w:t>и</w:t>
      </w:r>
      <w:r w:rsidR="003E2C81" w:rsidRPr="00A811D9">
        <w:rPr>
          <w:szCs w:val="28"/>
          <w:lang w:val="en-US"/>
        </w:rPr>
        <w:t xml:space="preserve"> </w:t>
      </w:r>
      <w:proofErr w:type="spellStart"/>
      <w:r w:rsidR="003E2C81">
        <w:rPr>
          <w:szCs w:val="28"/>
          <w:lang w:val="en-US"/>
        </w:rPr>
        <w:t>ApiService</w:t>
      </w:r>
      <w:proofErr w:type="spellEnd"/>
      <w:r w:rsidR="003E2C81" w:rsidRPr="00A811D9">
        <w:rPr>
          <w:szCs w:val="28"/>
          <w:lang w:val="en-US"/>
        </w:rPr>
        <w:t>.</w:t>
      </w:r>
    </w:p>
    <w:p w14:paraId="7AA8BFA7" w14:textId="77777777" w:rsidR="003E2C81" w:rsidRPr="00A811D9" w:rsidRDefault="003E2C81" w:rsidP="001942A4">
      <w:pPr>
        <w:spacing w:line="240" w:lineRule="auto"/>
        <w:jc w:val="center"/>
        <w:rPr>
          <w:szCs w:val="28"/>
          <w:lang w:val="en-US"/>
        </w:rPr>
      </w:pPr>
    </w:p>
    <w:p w14:paraId="3A50EDA4" w14:textId="0FC3CFAF" w:rsidR="001942A4" w:rsidRDefault="003E2C81" w:rsidP="001942A4">
      <w:pPr>
        <w:spacing w:line="285" w:lineRule="atLeast"/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</w:pPr>
      <w:bookmarkStart w:id="0" w:name="_Hlk60248815"/>
      <w:r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  <w:t>Comment.js</w:t>
      </w:r>
    </w:p>
    <w:p w14:paraId="082AC878" w14:textId="77777777" w:rsidR="001942A4" w:rsidRPr="001942A4" w:rsidRDefault="001942A4" w:rsidP="001942A4">
      <w:pPr>
        <w:spacing w:line="285" w:lineRule="atLeast"/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</w:pPr>
    </w:p>
    <w:p w14:paraId="66AEF4E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</w:p>
    <w:p w14:paraId="60F644AB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'./Comment.css'</w:t>
      </w:r>
    </w:p>
    <w:p w14:paraId="62B52C8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ApiService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"..</w:t>
      </w:r>
      <w:proofErr w:type="gram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/Services/</w:t>
      </w:r>
      <w:proofErr w:type="spell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ApiService</w:t>
      </w:r>
      <w:proofErr w:type="spell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5B7A6A7F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Link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"react-router-</w:t>
      </w:r>
      <w:proofErr w:type="spell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dom</w:t>
      </w:r>
      <w:proofErr w:type="spellEnd"/>
      <w:proofErr w:type="gram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proofErr w:type="gramEnd"/>
    </w:p>
    <w:p w14:paraId="0254651B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AB75D8D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Comment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extends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React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Component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678CD28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75499B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apiservice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ApiService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4E957A8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7896D5F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{</w:t>
      </w:r>
    </w:p>
    <w:p w14:paraId="4E35AC6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C24C66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creation_time</w:t>
      </w:r>
      <w:proofErr w:type="spellEnd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9DC8AC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content: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CC5C09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197A9D87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FFA05C2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componentDidMount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05BBA26C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apiservice</w:t>
      </w:r>
      <w:proofErr w:type="spellEnd"/>
      <w:proofErr w:type="gramEnd"/>
    </w:p>
    <w:p w14:paraId="0A52AC87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proofErr w:type="spell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getUser</w:t>
      </w:r>
      <w:proofErr w:type="spellEnd"/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props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0B17FB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547DBD63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proofErr w:type="gramStart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proofErr w:type="gramEnd"/>
    </w:p>
    <w:p w14:paraId="76D76F5B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setState</w:t>
      </w:r>
      <w:proofErr w:type="spellEnd"/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41D7E195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1F5DDC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content: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props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content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04A1487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creation_time</w:t>
      </w:r>
      <w:proofErr w:type="spellEnd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props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creation_time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50254D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});</w:t>
      </w:r>
    </w:p>
    <w:p w14:paraId="557D6EC2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})</w:t>
      </w:r>
    </w:p>
    <w:p w14:paraId="480EDA3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7CD69D1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0545F47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render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4FD8195C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3051ADD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"container"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88725FD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"row"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3C931A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"col-2"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883A0B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"img-thumbnail"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proofErr w:type="gramStart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profile_pic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CB9C21B" w14:textId="77777777" w:rsidR="003E2C81" w:rsidRPr="00A811D9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 </w:t>
      </w:r>
      <w:r w:rsidRPr="00A811D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A811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A811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</w:t>
      </w:r>
      <w:r w:rsidRPr="00A811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загружено</w:t>
      </w:r>
      <w:r w:rsidRPr="00A811D9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A811D9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D586B0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A811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40F2152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"col-10"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37E139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"text-inline justify-content-between d-flex"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6C268A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Link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</w:t>
      </w:r>
      <w:proofErr w:type="gramStart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"/user/"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props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username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: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Link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B360F4F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"comments-date"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state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creation_time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3F62377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4BB56EF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hr</w:t>
      </w:r>
      <w:proofErr w:type="spellEnd"/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3202EC5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"text-inline"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5316D1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state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content</w:t>
      </w:r>
      <w:proofErr w:type="spellEnd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43300F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3B9F0D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F59E091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60900CD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270A86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)</w:t>
      </w:r>
    </w:p>
    <w:p w14:paraId="46F9D2BC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7916432C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61BD6C2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50AC05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Comment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proofErr w:type="gramEnd"/>
    </w:p>
    <w:p w14:paraId="02025C13" w14:textId="6C594AEE" w:rsidR="001942A4" w:rsidRPr="00164256" w:rsidRDefault="001942A4" w:rsidP="001942A4">
      <w:pPr>
        <w:spacing w:line="240" w:lineRule="auto"/>
        <w:rPr>
          <w:szCs w:val="28"/>
          <w:lang w:val="en-US"/>
        </w:rPr>
      </w:pPr>
    </w:p>
    <w:bookmarkEnd w:id="0"/>
    <w:p w14:paraId="25599819" w14:textId="24C6D469" w:rsidR="001942A4" w:rsidRDefault="003E2C81" w:rsidP="001942A4">
      <w:pPr>
        <w:spacing w:line="285" w:lineRule="atLeast"/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  <w:t>CommentList.js</w:t>
      </w:r>
    </w:p>
    <w:p w14:paraId="79F47D1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</w:t>
      </w:r>
      <w:proofErr w:type="gram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proofErr w:type="gramEnd"/>
    </w:p>
    <w:p w14:paraId="3370DC57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'./CommentList.css</w:t>
      </w:r>
      <w:proofErr w:type="gram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proofErr w:type="gramEnd"/>
    </w:p>
    <w:p w14:paraId="0BC1B393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Comment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"..</w:t>
      </w:r>
      <w:proofErr w:type="gram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/Comment/Comment"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2112CA33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ApiService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"..</w:t>
      </w:r>
      <w:proofErr w:type="gram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/Services/</w:t>
      </w:r>
      <w:proofErr w:type="spell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ApiService</w:t>
      </w:r>
      <w:proofErr w:type="spell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68E3B80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98C9380" w14:textId="291838A9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CommentList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extends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React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Component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0E5FC7ED" w14:textId="2D22BF78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apiservice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ApiService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B8590A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{</w:t>
      </w:r>
    </w:p>
    <w:p w14:paraId="1E0B7AC3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comments: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14:paraId="4CFF8697" w14:textId="1E0B28A3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01DB371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componentDidMount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51DCED81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apiservice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getComments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props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post_id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39055A5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proofErr w:type="gramStart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then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73325502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setState</w:t>
      </w:r>
      <w:proofErr w:type="spellEnd"/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6CF4252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comments: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</w:p>
    <w:p w14:paraId="6D42846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})</w:t>
      </w:r>
    </w:p>
    <w:p w14:paraId="2BDEAD5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})</w:t>
      </w:r>
    </w:p>
    <w:p w14:paraId="18AD1D41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44480BFF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render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1B01171F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listComments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state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comments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?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state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comments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comment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</w:p>
    <w:p w14:paraId="13E0BFC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"list-group-item d-flex"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02AF683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Comment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user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comment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content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comment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content</w:t>
      </w:r>
      <w:proofErr w:type="gramEnd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creation_time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comment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creation_time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B3FCDA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59C1D6F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) : [];</w:t>
      </w:r>
    </w:p>
    <w:p w14:paraId="7C5F897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</w:p>
    <w:p w14:paraId="782A1AC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"container px-0 mb-3"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2526877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"row justify-content-center"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E7E4FCF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"col-12 col-md-8"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EC882FB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className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"list-group w-100"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55AC4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spellStart"/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listComments</w:t>
      </w:r>
      <w:proofErr w:type="spellEnd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ABFED0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3FF3E97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B50A3F2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FAE3E5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A9AC874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);</w:t>
      </w:r>
    </w:p>
    <w:p w14:paraId="2F08E81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03BCFEBF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4859BF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4BC02A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CommentList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proofErr w:type="gramEnd"/>
    </w:p>
    <w:p w14:paraId="7ACF85E6" w14:textId="77777777" w:rsidR="003E2C81" w:rsidRDefault="003E2C81" w:rsidP="001942A4">
      <w:pPr>
        <w:spacing w:line="285" w:lineRule="atLeast"/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</w:pPr>
    </w:p>
    <w:p w14:paraId="4331A284" w14:textId="0EA304FF" w:rsidR="003E2C81" w:rsidRDefault="003E2C81" w:rsidP="003E2C81">
      <w:pPr>
        <w:spacing w:line="285" w:lineRule="atLeast"/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</w:pPr>
      <w:bookmarkStart w:id="1" w:name="_Hlk60248822"/>
      <w:r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  <w:t>APIService.js</w:t>
      </w:r>
    </w:p>
    <w:p w14:paraId="41153AB1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axios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axios</w:t>
      </w:r>
      <w:proofErr w:type="spell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6679761C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5E3AB59" w14:textId="72F3A15E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ApiService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3C3390A5" w14:textId="6B38892E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_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apiBase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'http://localhost:8000/</w:t>
      </w:r>
      <w:proofErr w:type="spell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api</w:t>
      </w:r>
      <w:proofErr w:type="spell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2140EA6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getResource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url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526C35F2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  <w:proofErr w:type="gramEnd"/>
    </w:p>
    <w:p w14:paraId="1C5E734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axios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6E79805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63DC573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url: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apiBase</w:t>
      </w:r>
      <w:proofErr w:type="spellEnd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}${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url</w:t>
      </w:r>
      <w:proofErr w:type="spellEnd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ACCB501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A48B43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});</w:t>
      </w:r>
    </w:p>
    <w:p w14:paraId="42376FF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proofErr w:type="gram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proofErr w:type="gramEnd"/>
    </w:p>
    <w:p w14:paraId="63CE139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14:paraId="73D36E8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proofErr w:type="gramStart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){</w:t>
      </w:r>
      <w:proofErr w:type="gramEnd"/>
    </w:p>
    <w:p w14:paraId="11446B51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14:paraId="08D5CB7C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14:paraId="567C0AC1" w14:textId="64B4128D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6FB57B82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getAllPosts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20500B9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getResource</w:t>
      </w:r>
      <w:proofErr w:type="spellEnd"/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'/posts/'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8DB8829" w14:textId="39D2BD4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5903561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getPosts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user_id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700AE8AD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getResource</w:t>
      </w:r>
      <w:proofErr w:type="spellEnd"/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`/posts/?user=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user_id</w:t>
      </w:r>
      <w:proofErr w:type="spellEnd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C479055" w14:textId="271DB5C3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4078EE3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getMyPosts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7A576594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accessToken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getItem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'access'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5E0E86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accessToken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040D18C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  <w:proofErr w:type="gramEnd"/>
    </w:p>
    <w:p w14:paraId="71B3B3AF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axios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160139E3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8166FF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url: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_</w:t>
      </w:r>
      <w:proofErr w:type="spellStart"/>
      <w:proofErr w:type="gramEnd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apiBase</w:t>
      </w:r>
      <w:proofErr w:type="spellEnd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</w:t>
      </w:r>
      <w:proofErr w:type="spell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my_posts</w:t>
      </w:r>
      <w:proofErr w:type="spell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/`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FD1260D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headers: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35AD8EB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proofErr w:type="gram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Authorization :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`Bearer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proofErr w:type="spellStart"/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accessToken</w:t>
      </w:r>
      <w:proofErr w:type="spellEnd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</w:p>
    <w:p w14:paraId="5E492C6B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}</w:t>
      </w:r>
    </w:p>
    <w:p w14:paraId="3839DD3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});</w:t>
      </w:r>
    </w:p>
    <w:p w14:paraId="1EE84061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proofErr w:type="gram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proofErr w:type="gramEnd"/>
    </w:p>
    <w:p w14:paraId="4EFA81F5" w14:textId="77777777" w:rsidR="003E2C81" w:rsidRPr="00A811D9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A811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B58811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A811D9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3E2C81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catch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e</w:t>
      </w:r>
      <w:proofErr w:type="gramStart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){</w:t>
      </w:r>
      <w:proofErr w:type="gramEnd"/>
    </w:p>
    <w:p w14:paraId="0D5D87E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proofErr w:type="gram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eastAsia="ru-RU"/>
        </w:rPr>
        <w:t>console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eastAsia="ru-RU"/>
        </w:rPr>
        <w:t>log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"Не получилось"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58339171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14:paraId="4D5F84CD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14:paraId="31A9C122" w14:textId="4F48637E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58630167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getComments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post_id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6939B444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getResource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`/comments/?post=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post_id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6842A3F" w14:textId="3D4305F5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7755A0C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getPost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2B06EA9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getResource</w:t>
      </w:r>
      <w:proofErr w:type="spellEnd"/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`/posts/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/`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A020151" w14:textId="00C26901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29F9533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getUser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5CFA808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getResource</w:t>
      </w:r>
      <w:proofErr w:type="spellEnd"/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`/users/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/`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697ABDE" w14:textId="36CD65AD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13A9478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getContent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6029E4C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getResource</w:t>
      </w:r>
      <w:proofErr w:type="spellEnd"/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`/contents/?parent=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47E1237" w14:textId="07829680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638D8831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bookmarkEnd w:id="1"/>
    <w:p w14:paraId="64D0A52F" w14:textId="77777777" w:rsidR="003E2C81" w:rsidRDefault="003E2C81" w:rsidP="003E2C81">
      <w:pPr>
        <w:spacing w:line="285" w:lineRule="atLeast"/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</w:pPr>
    </w:p>
    <w:p w14:paraId="7268425D" w14:textId="573C842F" w:rsidR="003E2C81" w:rsidRDefault="003E2C81" w:rsidP="003E2C81">
      <w:pPr>
        <w:spacing w:line="285" w:lineRule="atLeast"/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  <w:t>AuthService.js</w:t>
      </w:r>
    </w:p>
    <w:p w14:paraId="110B1D1B" w14:textId="77777777" w:rsidR="003E2C81" w:rsidRDefault="003E2C81" w:rsidP="001942A4">
      <w:pPr>
        <w:spacing w:line="285" w:lineRule="atLeast"/>
        <w:rPr>
          <w:rFonts w:ascii="Consolas" w:eastAsia="Times New Roman" w:hAnsi="Consolas" w:cs="Times New Roman"/>
          <w:b/>
          <w:bCs/>
          <w:sz w:val="21"/>
          <w:szCs w:val="21"/>
          <w:lang w:val="en-US" w:eastAsia="ru-RU"/>
        </w:rPr>
      </w:pPr>
    </w:p>
    <w:p w14:paraId="2B8E262F" w14:textId="37D47003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axios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axios</w:t>
      </w:r>
      <w:proofErr w:type="spell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639DF02B" w14:textId="6BD9EFD0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class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AuthService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3D139D8E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login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username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349014B2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676CEC7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axios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66E76129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method: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'post'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5875CED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url: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"http://localhost:8000/</w:t>
      </w:r>
      <w:proofErr w:type="spellStart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api</w:t>
      </w:r>
      <w:proofErr w:type="spellEnd"/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/token/"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504D3AD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65397D0C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username: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username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97F101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password: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password</w:t>
      </w:r>
    </w:p>
    <w:p w14:paraId="4A9967A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}</w:t>
      </w:r>
    </w:p>
    <w:p w14:paraId="7A2A199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})</w:t>
      </w:r>
    </w:p>
    <w:p w14:paraId="3C252208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proofErr w:type="spellEnd"/>
    </w:p>
    <w:p w14:paraId="779754C2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window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setItem</w:t>
      </w:r>
      <w:proofErr w:type="spellEnd"/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'access'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access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39B9E1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window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setItem</w:t>
      </w:r>
      <w:proofErr w:type="spellEnd"/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'refresh'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3E2C81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refresh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40CF63C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14:paraId="004F046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7268F4D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proofErr w:type="gramStart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proofErr w:type="gramEnd"/>
    </w:p>
    <w:p w14:paraId="3F863EB1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14:paraId="0CD2DB84" w14:textId="22D1FEC4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103C0663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logout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69CDB69D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'deleting'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3E39D2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removeItem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"access"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E1074CD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removeItem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"refresh"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BCC47E5" w14:textId="6D2776F3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26EEE4A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isLogged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35C68095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E2C81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3E2C81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localStorage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E2C81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getItem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E2C8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"access"</w:t>
      </w: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 {</w:t>
      </w:r>
    </w:p>
    <w:p w14:paraId="1B3FAA8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3E2C81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true</w:t>
      </w:r>
      <w:proofErr w:type="spellEnd"/>
    </w:p>
    <w:p w14:paraId="747D9AB6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}</w:t>
      </w:r>
    </w:p>
    <w:p w14:paraId="11A535A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3E2C81">
        <w:rPr>
          <w:rFonts w:ascii="Consolas" w:eastAsia="Times New Roman" w:hAnsi="Consolas" w:cs="Times New Roman"/>
          <w:color w:val="AF00DB"/>
          <w:sz w:val="21"/>
          <w:szCs w:val="21"/>
          <w:lang w:eastAsia="ru-RU"/>
        </w:rPr>
        <w:t>return</w:t>
      </w:r>
      <w:proofErr w:type="spellEnd"/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E2C81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false</w:t>
      </w:r>
      <w:proofErr w:type="spellEnd"/>
    </w:p>
    <w:p w14:paraId="0A06F832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86C4B10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14:paraId="7D8887CA" w14:textId="77777777" w:rsidR="003E2C81" w:rsidRPr="003E2C81" w:rsidRDefault="003E2C81" w:rsidP="003E2C8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E2C8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40AD1A12" w14:textId="77777777" w:rsidR="001942A4" w:rsidRPr="001942A4" w:rsidRDefault="001942A4" w:rsidP="001942A4">
      <w:pPr>
        <w:spacing w:line="240" w:lineRule="auto"/>
        <w:rPr>
          <w:szCs w:val="28"/>
          <w:lang w:val="en-US"/>
        </w:rPr>
      </w:pPr>
    </w:p>
    <w:sectPr w:rsidR="001942A4" w:rsidRPr="001942A4" w:rsidSect="00F30A20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ource Code Pro">
    <w:altName w:val="Calibri"/>
    <w:charset w:val="CC"/>
    <w:family w:val="modern"/>
    <w:pitch w:val="fixed"/>
    <w:sig w:usb0="200002F7" w:usb1="020038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73D06"/>
    <w:multiLevelType w:val="multilevel"/>
    <w:tmpl w:val="8CB0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375AF"/>
    <w:multiLevelType w:val="hybridMultilevel"/>
    <w:tmpl w:val="37A4D5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C72EA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D20B9"/>
    <w:multiLevelType w:val="hybridMultilevel"/>
    <w:tmpl w:val="19BCC9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813F3"/>
    <w:multiLevelType w:val="hybridMultilevel"/>
    <w:tmpl w:val="A880C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E67E6"/>
    <w:multiLevelType w:val="hybridMultilevel"/>
    <w:tmpl w:val="170EE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352C0"/>
    <w:multiLevelType w:val="multilevel"/>
    <w:tmpl w:val="8B583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4E5B53"/>
    <w:multiLevelType w:val="hybridMultilevel"/>
    <w:tmpl w:val="AD8412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665DC6"/>
    <w:multiLevelType w:val="hybridMultilevel"/>
    <w:tmpl w:val="5BE272FE"/>
    <w:lvl w:ilvl="0" w:tplc="41C81CC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A90F98"/>
    <w:multiLevelType w:val="hybridMultilevel"/>
    <w:tmpl w:val="BFEC6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EE61FD"/>
    <w:multiLevelType w:val="hybridMultilevel"/>
    <w:tmpl w:val="787210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7"/>
  </w:num>
  <w:num w:numId="7">
    <w:abstractNumId w:val="8"/>
  </w:num>
  <w:num w:numId="8">
    <w:abstractNumId w:val="0"/>
  </w:num>
  <w:num w:numId="9">
    <w:abstractNumId w:val="11"/>
  </w:num>
  <w:num w:numId="10">
    <w:abstractNumId w:val="5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B6B"/>
    <w:rsid w:val="00041B5F"/>
    <w:rsid w:val="00065426"/>
    <w:rsid w:val="000E58D6"/>
    <w:rsid w:val="00164256"/>
    <w:rsid w:val="001942A4"/>
    <w:rsid w:val="001C3C09"/>
    <w:rsid w:val="0028619C"/>
    <w:rsid w:val="00324968"/>
    <w:rsid w:val="00347888"/>
    <w:rsid w:val="0037064E"/>
    <w:rsid w:val="003E2C81"/>
    <w:rsid w:val="004076F4"/>
    <w:rsid w:val="00421013"/>
    <w:rsid w:val="004662EC"/>
    <w:rsid w:val="00476455"/>
    <w:rsid w:val="004F1FD2"/>
    <w:rsid w:val="0053061C"/>
    <w:rsid w:val="00550DB4"/>
    <w:rsid w:val="005705D3"/>
    <w:rsid w:val="00586F53"/>
    <w:rsid w:val="006428D9"/>
    <w:rsid w:val="00680B41"/>
    <w:rsid w:val="006A7E6D"/>
    <w:rsid w:val="0071700C"/>
    <w:rsid w:val="00721F70"/>
    <w:rsid w:val="00746ABA"/>
    <w:rsid w:val="007B1128"/>
    <w:rsid w:val="007B25AC"/>
    <w:rsid w:val="007D4600"/>
    <w:rsid w:val="007F45F1"/>
    <w:rsid w:val="00831B6B"/>
    <w:rsid w:val="00834051"/>
    <w:rsid w:val="00860457"/>
    <w:rsid w:val="008E2995"/>
    <w:rsid w:val="00936C95"/>
    <w:rsid w:val="00944CC7"/>
    <w:rsid w:val="009B00EB"/>
    <w:rsid w:val="00A11EEB"/>
    <w:rsid w:val="00A679DE"/>
    <w:rsid w:val="00A811D9"/>
    <w:rsid w:val="00AA05A5"/>
    <w:rsid w:val="00AC337E"/>
    <w:rsid w:val="00B05D27"/>
    <w:rsid w:val="00B144FB"/>
    <w:rsid w:val="00B35056"/>
    <w:rsid w:val="00B36A2B"/>
    <w:rsid w:val="00B568FE"/>
    <w:rsid w:val="00BC7E27"/>
    <w:rsid w:val="00C40286"/>
    <w:rsid w:val="00CC6FDC"/>
    <w:rsid w:val="00CE521D"/>
    <w:rsid w:val="00D174A5"/>
    <w:rsid w:val="00D83A69"/>
    <w:rsid w:val="00DE7806"/>
    <w:rsid w:val="00E52289"/>
    <w:rsid w:val="00E7378C"/>
    <w:rsid w:val="00F3095F"/>
    <w:rsid w:val="00F30A20"/>
    <w:rsid w:val="00F83B0A"/>
    <w:rsid w:val="00FB301A"/>
    <w:rsid w:val="00FD1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5BE87"/>
  <w15:chartTrackingRefBased/>
  <w15:docId w15:val="{4D1117FB-7E20-44B4-B6C4-8E74F915A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5D27"/>
    <w:pPr>
      <w:spacing w:after="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05D27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46ABA"/>
    <w:pPr>
      <w:keepNext/>
      <w:keepLines/>
      <w:spacing w:before="4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7E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C7E2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Исходный код"/>
    <w:basedOn w:val="a"/>
    <w:next w:val="a"/>
    <w:link w:val="a4"/>
    <w:autoRedefine/>
    <w:qFormat/>
    <w:rsid w:val="00B05D27"/>
    <w:pPr>
      <w:spacing w:line="240" w:lineRule="auto"/>
    </w:pPr>
    <w:rPr>
      <w:rFonts w:ascii="Source Code Pro" w:hAnsi="Source Code Pro" w:cs="Times New Roman"/>
      <w:bCs/>
      <w:color w:val="000000"/>
      <w:sz w:val="18"/>
      <w:szCs w:val="28"/>
    </w:rPr>
  </w:style>
  <w:style w:type="character" w:customStyle="1" w:styleId="10">
    <w:name w:val="Заголовок 1 Знак"/>
    <w:basedOn w:val="a0"/>
    <w:link w:val="1"/>
    <w:uiPriority w:val="9"/>
    <w:rsid w:val="00B05D27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a4">
    <w:name w:val="Исходный код Знак"/>
    <w:basedOn w:val="a0"/>
    <w:link w:val="a3"/>
    <w:rsid w:val="00B05D27"/>
    <w:rPr>
      <w:rFonts w:ascii="Source Code Pro" w:hAnsi="Source Code Pro" w:cs="Times New Roman"/>
      <w:bCs/>
      <w:color w:val="000000"/>
      <w:sz w:val="18"/>
      <w:szCs w:val="28"/>
    </w:rPr>
  </w:style>
  <w:style w:type="paragraph" w:styleId="a5">
    <w:name w:val="List Paragraph"/>
    <w:basedOn w:val="a"/>
    <w:uiPriority w:val="34"/>
    <w:qFormat/>
    <w:rsid w:val="00586F5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46ABA"/>
    <w:rPr>
      <w:rFonts w:ascii="Times New Roman" w:eastAsiaTheme="majorEastAsia" w:hAnsi="Times New Roman" w:cstheme="majorBidi"/>
      <w:sz w:val="32"/>
      <w:szCs w:val="26"/>
    </w:rPr>
  </w:style>
  <w:style w:type="paragraph" w:styleId="HTML">
    <w:name w:val="HTML Preformatted"/>
    <w:basedOn w:val="a"/>
    <w:link w:val="HTML0"/>
    <w:uiPriority w:val="99"/>
    <w:semiHidden/>
    <w:unhideWhenUsed/>
    <w:rsid w:val="008E2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9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C7E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C7E27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6">
    <w:name w:val="Balloon Text"/>
    <w:basedOn w:val="a"/>
    <w:link w:val="a7"/>
    <w:uiPriority w:val="99"/>
    <w:semiHidden/>
    <w:unhideWhenUsed/>
    <w:rsid w:val="00AA05A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AA05A5"/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6A7E6D"/>
    <w:pPr>
      <w:spacing w:after="200" w:line="240" w:lineRule="auto"/>
      <w:jc w:val="center"/>
    </w:pPr>
    <w:rPr>
      <w:i/>
      <w:iCs/>
      <w:sz w:val="24"/>
      <w:szCs w:val="24"/>
    </w:rPr>
  </w:style>
  <w:style w:type="character" w:styleId="a9">
    <w:name w:val="Hyperlink"/>
    <w:basedOn w:val="a0"/>
    <w:uiPriority w:val="99"/>
    <w:unhideWhenUsed/>
    <w:rsid w:val="00DE7806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37064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37064E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37064E"/>
    <w:rPr>
      <w:i/>
      <w:iCs/>
    </w:rPr>
  </w:style>
  <w:style w:type="table" w:styleId="ac">
    <w:name w:val="Table Grid"/>
    <w:basedOn w:val="a1"/>
    <w:uiPriority w:val="39"/>
    <w:rsid w:val="00721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Unresolved Mention"/>
    <w:basedOn w:val="a0"/>
    <w:uiPriority w:val="99"/>
    <w:semiHidden/>
    <w:unhideWhenUsed/>
    <w:rsid w:val="00B350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7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9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7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2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7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3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3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2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a-nii\Downloads\Laboratornaya_rabot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CAB21-5888-4D32-8829-95A00EF6E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Laboratornaya_rabota.dotx</Template>
  <TotalTime>168</TotalTime>
  <Pages>9</Pages>
  <Words>1129</Words>
  <Characters>6438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nika-nii</dc:creator>
  <cp:keywords/>
  <dc:description/>
  <cp:lastModifiedBy>Никита Р. Фаракшин</cp:lastModifiedBy>
  <cp:revision>14</cp:revision>
  <cp:lastPrinted>2020-12-30T16:20:00Z</cp:lastPrinted>
  <dcterms:created xsi:type="dcterms:W3CDTF">2020-11-02T20:02:00Z</dcterms:created>
  <dcterms:modified xsi:type="dcterms:W3CDTF">2020-12-30T16:27:00Z</dcterms:modified>
</cp:coreProperties>
</file>