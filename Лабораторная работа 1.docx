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 xml:space="preserve">(БГТУ им. </w:t>
      </w:r>
      <w:proofErr w:type="spellStart"/>
      <w:r w:rsidRPr="00F30A20">
        <w:rPr>
          <w:rFonts w:cs="Times New Roman"/>
          <w:b/>
          <w:szCs w:val="28"/>
        </w:rPr>
        <w:t>В.Г.Шухова</w:t>
      </w:r>
      <w:proofErr w:type="spellEnd"/>
      <w:r w:rsidRPr="00F30A20">
        <w:rPr>
          <w:rFonts w:cs="Times New Roman"/>
          <w:b/>
          <w:szCs w:val="28"/>
        </w:rPr>
        <w:t>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9BBC37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2B0A6C6" w14:textId="77777777" w:rsidR="00DE7806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Лабораторн</w:t>
      </w:r>
      <w:r w:rsidR="00DE7806">
        <w:rPr>
          <w:rFonts w:cs="Times New Roman"/>
          <w:szCs w:val="28"/>
        </w:rPr>
        <w:t>ая</w:t>
      </w:r>
      <w:r w:rsidR="00CC6FDC">
        <w:rPr>
          <w:rFonts w:cs="Times New Roman"/>
          <w:szCs w:val="28"/>
        </w:rPr>
        <w:t xml:space="preserve"> работ</w:t>
      </w:r>
      <w:r w:rsidR="00DE7806"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fldChar w:fldCharType="begin"/>
      </w:r>
      <w:r w:rsidRPr="00680B41">
        <w:rPr>
          <w:rFonts w:cs="Times New Roman"/>
          <w:szCs w:val="28"/>
        </w:rPr>
        <w:instrText xml:space="preserve">  </w:instrText>
      </w:r>
      <w:r>
        <w:rPr>
          <w:rFonts w:cs="Times New Roman"/>
          <w:szCs w:val="28"/>
          <w:lang w:val="en-US"/>
        </w:rPr>
        <w:fldChar w:fldCharType="end"/>
      </w:r>
      <w:r w:rsidR="00DE7806">
        <w:rPr>
          <w:rFonts w:cs="Times New Roman"/>
          <w:szCs w:val="28"/>
        </w:rPr>
        <w:t xml:space="preserve"> по теме</w:t>
      </w:r>
    </w:p>
    <w:p w14:paraId="17D91FC0" w14:textId="61041E83" w:rsidR="00E7378C" w:rsidRDefault="00DE7806" w:rsidP="00B350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9D14EF" w:rsidRPr="009D14EF">
        <w:rPr>
          <w:rFonts w:cs="Times New Roman"/>
          <w:szCs w:val="28"/>
        </w:rPr>
        <w:t xml:space="preserve">HTML. Разработка макетов и верстка шаблонов </w:t>
      </w:r>
      <w:proofErr w:type="spellStart"/>
      <w:r w:rsidR="009D14EF" w:rsidRPr="009D14EF">
        <w:rPr>
          <w:rFonts w:cs="Times New Roman"/>
          <w:szCs w:val="28"/>
        </w:rPr>
        <w:t>web</w:t>
      </w:r>
      <w:proofErr w:type="spellEnd"/>
      <w:r w:rsidR="009D14EF" w:rsidRPr="009D14EF">
        <w:rPr>
          <w:rFonts w:cs="Times New Roman"/>
          <w:szCs w:val="28"/>
        </w:rPr>
        <w:t>-приложения с помощью языков HTML и CSS</w:t>
      </w:r>
      <w:r>
        <w:rPr>
          <w:rFonts w:cs="Times New Roman"/>
          <w:szCs w:val="28"/>
        </w:rPr>
        <w:t>»</w:t>
      </w:r>
      <w:r w:rsidR="00F30A20" w:rsidRPr="00F30A20">
        <w:rPr>
          <w:rFonts w:cs="Times New Roman"/>
          <w:szCs w:val="28"/>
        </w:rPr>
        <w:br/>
        <w:t xml:space="preserve">дисциплина: </w:t>
      </w:r>
    </w:p>
    <w:p w14:paraId="16CE434D" w14:textId="1A4B53A8" w:rsidR="00F30A20" w:rsidRDefault="00476455" w:rsidP="00CC6FDC">
      <w:pPr>
        <w:jc w:val="center"/>
        <w:rPr>
          <w:rFonts w:cs="Times New Roman"/>
          <w:szCs w:val="28"/>
        </w:rPr>
      </w:pPr>
      <w:r w:rsidRPr="00476455">
        <w:rPr>
          <w:rFonts w:cs="Times New Roman"/>
          <w:szCs w:val="28"/>
        </w:rPr>
        <w:t xml:space="preserve">Технологии </w:t>
      </w:r>
      <w:proofErr w:type="spellStart"/>
      <w:r w:rsidRPr="00476455">
        <w:rPr>
          <w:rFonts w:cs="Times New Roman"/>
          <w:szCs w:val="28"/>
        </w:rPr>
        <w:t>web</w:t>
      </w:r>
      <w:proofErr w:type="spellEnd"/>
      <w:r w:rsidRPr="00476455">
        <w:rPr>
          <w:rFonts w:cs="Times New Roman"/>
          <w:szCs w:val="28"/>
        </w:rPr>
        <w:t>-программирования</w:t>
      </w:r>
      <w:r w:rsidR="00F30A20" w:rsidRPr="00F30A20">
        <w:rPr>
          <w:rFonts w:cs="Times New Roman"/>
          <w:szCs w:val="28"/>
        </w:rPr>
        <w:br/>
      </w: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1DE8D0DC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7A15374" w14:textId="530B4036" w:rsidR="00476455" w:rsidRDefault="00476455" w:rsidP="00F30A20">
      <w:pPr>
        <w:spacing w:line="240" w:lineRule="auto"/>
        <w:jc w:val="center"/>
        <w:rPr>
          <w:rFonts w:cs="Times New Roman"/>
          <w:szCs w:val="28"/>
        </w:rPr>
      </w:pPr>
    </w:p>
    <w:p w14:paraId="71AB44DC" w14:textId="77777777" w:rsidR="00476455" w:rsidRDefault="00476455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77E72CCD" w:rsidR="00F30A20" w:rsidRPr="00476455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B35056" w:rsidRPr="00B35056">
        <w:rPr>
          <w:rFonts w:cs="Times New Roman"/>
          <w:szCs w:val="28"/>
        </w:rPr>
        <w:t>4</w:t>
      </w:r>
      <w:r w:rsidR="00831B6B">
        <w:rPr>
          <w:rFonts w:cs="Times New Roman"/>
          <w:szCs w:val="28"/>
        </w:rPr>
        <w:t>1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831B6B">
        <w:rPr>
          <w:rFonts w:cs="Times New Roman"/>
          <w:szCs w:val="28"/>
        </w:rPr>
        <w:t>Фаракшин Н. Р.</w:t>
      </w:r>
      <w:r w:rsidRPr="00F30A20">
        <w:rPr>
          <w:rFonts w:cs="Times New Roman"/>
          <w:szCs w:val="28"/>
        </w:rPr>
        <w:br/>
        <w:t>Проверил:</w:t>
      </w:r>
      <w:r w:rsidR="00476455" w:rsidRPr="00476455">
        <w:rPr>
          <w:rFonts w:cs="Times New Roman"/>
          <w:szCs w:val="28"/>
        </w:rPr>
        <w:t xml:space="preserve"> </w:t>
      </w:r>
      <w:r w:rsidR="00476455">
        <w:rPr>
          <w:rFonts w:cs="Times New Roman"/>
          <w:szCs w:val="28"/>
        </w:rPr>
        <w:t xml:space="preserve">ст. пр. </w:t>
      </w:r>
      <w:proofErr w:type="spellStart"/>
      <w:r w:rsidR="00476455">
        <w:rPr>
          <w:rFonts w:cs="Times New Roman"/>
          <w:szCs w:val="28"/>
        </w:rPr>
        <w:t>Картамышев</w:t>
      </w:r>
      <w:proofErr w:type="spellEnd"/>
      <w:r w:rsidR="00476455">
        <w:rPr>
          <w:rFonts w:cs="Times New Roman"/>
          <w:szCs w:val="28"/>
        </w:rPr>
        <w:t xml:space="preserve"> С.В.</w:t>
      </w:r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AAE9C8B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3CB9EA01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065426">
        <w:rPr>
          <w:rFonts w:cs="Times New Roman"/>
          <w:b/>
          <w:szCs w:val="28"/>
        </w:rPr>
        <w:t>20</w:t>
      </w:r>
    </w:p>
    <w:p w14:paraId="60C00010" w14:textId="3C002B59" w:rsidR="00E7378C" w:rsidRDefault="00DE7806" w:rsidP="00E7378C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>Лабораторная работа № 1</w:t>
      </w:r>
    </w:p>
    <w:p w14:paraId="2845BD87" w14:textId="1684B27F" w:rsidR="009D14EF" w:rsidRDefault="009D14EF" w:rsidP="009D14EF">
      <w:pPr>
        <w:spacing w:after="160"/>
        <w:jc w:val="center"/>
        <w:rPr>
          <w:rFonts w:cs="Times New Roman"/>
          <w:b/>
          <w:bCs/>
          <w:szCs w:val="28"/>
        </w:rPr>
      </w:pPr>
      <w:r w:rsidRPr="009D14EF">
        <w:rPr>
          <w:rFonts w:cs="Times New Roman"/>
          <w:b/>
          <w:bCs/>
          <w:szCs w:val="28"/>
        </w:rPr>
        <w:t xml:space="preserve">HTML. Разработка макетов и верстка шаблонов </w:t>
      </w:r>
      <w:proofErr w:type="spellStart"/>
      <w:r w:rsidRPr="009D14EF">
        <w:rPr>
          <w:rFonts w:cs="Times New Roman"/>
          <w:b/>
          <w:bCs/>
          <w:szCs w:val="28"/>
        </w:rPr>
        <w:t>web</w:t>
      </w:r>
      <w:proofErr w:type="spellEnd"/>
      <w:r w:rsidRPr="009D14EF">
        <w:rPr>
          <w:rFonts w:cs="Times New Roman"/>
          <w:b/>
          <w:bCs/>
          <w:szCs w:val="28"/>
        </w:rPr>
        <w:t>-приложения с помощью языков HTML и CSS</w:t>
      </w:r>
    </w:p>
    <w:p w14:paraId="3D59E52E" w14:textId="09A55F4D" w:rsidR="007B25AC" w:rsidRDefault="00DE7806" w:rsidP="00E7378C">
      <w:pPr>
        <w:spacing w:after="160"/>
        <w:jc w:val="both"/>
        <w:rPr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9D14EF" w:rsidRPr="009D14EF">
        <w:rPr>
          <w:szCs w:val="28"/>
        </w:rPr>
        <w:t>Изучить</w:t>
      </w:r>
      <w:proofErr w:type="gramEnd"/>
      <w:r w:rsidR="009D14EF" w:rsidRPr="009D14EF">
        <w:rPr>
          <w:szCs w:val="28"/>
        </w:rPr>
        <w:t xml:space="preserve"> основы работы протокола передачи гипертекста HTTP. Изучить основы разметки страниц с помощью языка HTML. Изучить основы вёрстки страниц, адаптированных под различные устройства. Изучить основы работы задания стилей для разметки страницы с помощью языка CSS. Разработать макеты и «сверстать» страницы для </w:t>
      </w:r>
      <w:proofErr w:type="spellStart"/>
      <w:r w:rsidR="009D14EF" w:rsidRPr="009D14EF">
        <w:rPr>
          <w:szCs w:val="28"/>
        </w:rPr>
        <w:t>web</w:t>
      </w:r>
      <w:proofErr w:type="spellEnd"/>
      <w:r w:rsidR="009D14EF" w:rsidRPr="009D14EF">
        <w:rPr>
          <w:szCs w:val="28"/>
        </w:rPr>
        <w:t>-приложения.</w:t>
      </w:r>
    </w:p>
    <w:p w14:paraId="79A57A0E" w14:textId="569B9B39" w:rsidR="00CE521D" w:rsidRDefault="00CE521D" w:rsidP="00CE521D">
      <w:pPr>
        <w:jc w:val="center"/>
        <w:rPr>
          <w:b/>
          <w:szCs w:val="28"/>
        </w:rPr>
      </w:pPr>
      <w:r w:rsidRPr="00640C52">
        <w:rPr>
          <w:b/>
          <w:szCs w:val="28"/>
        </w:rPr>
        <w:t>Задание к лабораторной работе:</w:t>
      </w:r>
    </w:p>
    <w:p w14:paraId="66756C0A" w14:textId="77777777" w:rsidR="009D14EF" w:rsidRDefault="009D14EF" w:rsidP="009D14EF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Выбрать шаблон или разработать свой для </w:t>
      </w:r>
      <w:r>
        <w:rPr>
          <w:szCs w:val="28"/>
          <w:lang w:val="en-US"/>
        </w:rPr>
        <w:t>web</w:t>
      </w:r>
      <w:r w:rsidRPr="00B302A1">
        <w:rPr>
          <w:szCs w:val="28"/>
        </w:rPr>
        <w:t>-</w:t>
      </w:r>
      <w:r>
        <w:rPr>
          <w:szCs w:val="28"/>
        </w:rPr>
        <w:t>приложения. Шаблон должен включать минимум страницы (главная, контентная страница, страница авторизации/регистрации).</w:t>
      </w:r>
    </w:p>
    <w:p w14:paraId="41BEAA01" w14:textId="77777777" w:rsidR="009D14EF" w:rsidRDefault="009D14EF" w:rsidP="009D14EF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Сделать макеты страниц с помощью языка разметки </w:t>
      </w:r>
      <w:r>
        <w:rPr>
          <w:szCs w:val="28"/>
          <w:lang w:val="en-US"/>
        </w:rPr>
        <w:t>HTML</w:t>
      </w:r>
      <w:r>
        <w:rPr>
          <w:szCs w:val="28"/>
        </w:rPr>
        <w:t>.</w:t>
      </w:r>
    </w:p>
    <w:p w14:paraId="4A8CB131" w14:textId="77777777" w:rsidR="009D14EF" w:rsidRDefault="009D14EF" w:rsidP="009D14EF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Стилизовать страницы с помощью языка </w:t>
      </w:r>
      <w:r>
        <w:rPr>
          <w:szCs w:val="28"/>
          <w:lang w:val="en-US"/>
        </w:rPr>
        <w:t>CSS</w:t>
      </w:r>
      <w:r>
        <w:rPr>
          <w:szCs w:val="28"/>
        </w:rPr>
        <w:t>.</w:t>
      </w:r>
    </w:p>
    <w:p w14:paraId="127693EC" w14:textId="77777777" w:rsidR="009D14EF" w:rsidRPr="00B302A1" w:rsidRDefault="009D14EF" w:rsidP="009D14EF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>Продемонстрировать внешний вид разработанных страниц.</w:t>
      </w:r>
    </w:p>
    <w:p w14:paraId="61AD07D8" w14:textId="2F297A25" w:rsidR="00CE521D" w:rsidRDefault="00CE521D" w:rsidP="00CE521D">
      <w:pPr>
        <w:spacing w:line="240" w:lineRule="auto"/>
        <w:rPr>
          <w:szCs w:val="28"/>
        </w:rPr>
      </w:pPr>
    </w:p>
    <w:p w14:paraId="073F7E05" w14:textId="78836C1F" w:rsidR="007F45F1" w:rsidRDefault="007F45F1" w:rsidP="00CE521D">
      <w:pPr>
        <w:spacing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Демонстрация работы приложения</w:t>
      </w:r>
    </w:p>
    <w:p w14:paraId="17945202" w14:textId="77777777" w:rsidR="00E07E09" w:rsidRDefault="00E07E09" w:rsidP="00E07E0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6058886" wp14:editId="132FC475">
            <wp:extent cx="5940425" cy="34531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369" w14:textId="4FCE95E2" w:rsidR="007F45F1" w:rsidRDefault="00E07E09" w:rsidP="00E07E09">
      <w:pPr>
        <w:pStyle w:val="a8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Главная страница</w:t>
      </w:r>
    </w:p>
    <w:p w14:paraId="02923740" w14:textId="77777777" w:rsidR="00E07E09" w:rsidRDefault="00E07E09" w:rsidP="00E07E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4AF62B" wp14:editId="377EE98A">
            <wp:extent cx="1835704" cy="394137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725" cy="40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8372" w14:textId="63E58453" w:rsidR="00E07E09" w:rsidRDefault="00E07E09" w:rsidP="00E07E09">
      <w:pPr>
        <w:pStyle w:val="a8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Главная страница на узком экране</w:t>
      </w:r>
    </w:p>
    <w:p w14:paraId="562CD2FA" w14:textId="77777777" w:rsidR="00E07E09" w:rsidRDefault="00E07E09" w:rsidP="00E07E09">
      <w:pPr>
        <w:keepNext/>
        <w:jc w:val="center"/>
      </w:pPr>
      <w:r>
        <w:rPr>
          <w:noProof/>
        </w:rPr>
        <w:drawing>
          <wp:inline distT="0" distB="0" distL="0" distR="0" wp14:anchorId="3030E2F6" wp14:editId="3C4666F2">
            <wp:extent cx="5940425" cy="34531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744E" w14:textId="6CD780EE" w:rsidR="00E07E09" w:rsidRDefault="00E07E09" w:rsidP="00E07E09">
      <w:pPr>
        <w:pStyle w:val="a8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Страница с контентом</w:t>
      </w:r>
    </w:p>
    <w:p w14:paraId="1486A8FD" w14:textId="77777777" w:rsidR="00E07E09" w:rsidRDefault="00E07E09" w:rsidP="00E07E09">
      <w:pPr>
        <w:keepNext/>
      </w:pPr>
      <w:r>
        <w:rPr>
          <w:noProof/>
        </w:rPr>
        <w:lastRenderedPageBreak/>
        <w:drawing>
          <wp:inline distT="0" distB="0" distL="0" distR="0" wp14:anchorId="3C052AE0" wp14:editId="6916063E">
            <wp:extent cx="5940425" cy="3453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18CA" w14:textId="2930F4F3" w:rsidR="00E07E09" w:rsidRDefault="00E07E09" w:rsidP="00E07E09">
      <w:pPr>
        <w:pStyle w:val="a8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Комментарии на странице с контентом</w:t>
      </w:r>
    </w:p>
    <w:p w14:paraId="729FA2B5" w14:textId="77777777" w:rsidR="00E07E09" w:rsidRDefault="00E07E09" w:rsidP="00E07E09">
      <w:pPr>
        <w:keepNext/>
        <w:jc w:val="center"/>
      </w:pPr>
      <w:r>
        <w:rPr>
          <w:noProof/>
        </w:rPr>
        <w:drawing>
          <wp:inline distT="0" distB="0" distL="0" distR="0" wp14:anchorId="700F4BD8" wp14:editId="17038AFD">
            <wp:extent cx="2291124" cy="432261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3222" cy="43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5458" w14:textId="292D9828" w:rsidR="00E07E09" w:rsidRDefault="00E07E09" w:rsidP="00E07E09">
      <w:pPr>
        <w:pStyle w:val="a8"/>
      </w:pPr>
      <w:r>
        <w:t xml:space="preserve">Рис.  </w:t>
      </w:r>
      <w:r>
        <w:fldChar w:fldCharType="begin"/>
      </w:r>
      <w:r>
        <w:instrText xml:space="preserve"> SEQ Рис._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Форма входа</w:t>
      </w:r>
    </w:p>
    <w:p w14:paraId="27493003" w14:textId="77777777" w:rsidR="00114F0A" w:rsidRDefault="00114F0A">
      <w:pPr>
        <w:spacing w:after="160"/>
        <w:rPr>
          <w:b/>
          <w:bCs/>
        </w:rPr>
      </w:pPr>
      <w:r>
        <w:rPr>
          <w:b/>
          <w:bCs/>
        </w:rPr>
        <w:br w:type="page"/>
      </w:r>
    </w:p>
    <w:p w14:paraId="5532EF40" w14:textId="7FB39432" w:rsidR="00E07E09" w:rsidRDefault="00E07E09" w:rsidP="00E07E09">
      <w:pPr>
        <w:jc w:val="center"/>
        <w:rPr>
          <w:b/>
          <w:bCs/>
        </w:rPr>
      </w:pPr>
      <w:r w:rsidRPr="00E07E09">
        <w:rPr>
          <w:b/>
          <w:bCs/>
        </w:rPr>
        <w:lastRenderedPageBreak/>
        <w:t>Приложение</w:t>
      </w:r>
    </w:p>
    <w:p w14:paraId="7A42C59B" w14:textId="2726DBED" w:rsidR="00E07E09" w:rsidRDefault="00114F0A" w:rsidP="00E07E09">
      <w:pPr>
        <w:jc w:val="center"/>
        <w:rPr>
          <w:lang w:val="en-US"/>
        </w:rPr>
      </w:pPr>
      <w:r>
        <w:t>Исходный код одной из страниц</w:t>
      </w:r>
    </w:p>
    <w:p w14:paraId="3CB4E46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&lt;!doctype html&gt;</w:t>
      </w:r>
    </w:p>
    <w:p w14:paraId="02AAE1B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&lt;html lang="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ru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70A1057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6C5B689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&lt;head&gt;</w:t>
      </w:r>
    </w:p>
    <w:p w14:paraId="09C963C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&lt;meta charset="utf-8"&gt;</w:t>
      </w:r>
    </w:p>
    <w:p w14:paraId="0E05457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&lt;meta name="viewport" content="width=device-width, initial-scale=1, shrink-to-fit=no"&gt;</w:t>
      </w:r>
    </w:p>
    <w:p w14:paraId="7B4702A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&lt;title&gt;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Пост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&lt;/title&gt;</w:t>
      </w:r>
    </w:p>
    <w:p w14:paraId="6E3EB13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6225DE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spellStart"/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Бутстрап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CSS--&gt;</w:t>
      </w:r>
    </w:p>
    <w:p w14:paraId="1F78702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&lt;link rel="stylesheet" href="https://stackpath.bootstrapcdn.com/bootstrap/4.5.2/css/bootstrap.min.css"</w:t>
      </w:r>
    </w:p>
    <w:p w14:paraId="6A738C4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integrity="sha384-JcKb8q3iqJ61gNV9KGb8thSsNjpSL0n8PARn9HuZOnIxN0hoP+VmmDGMN5t9UJ0Z" crossorigin="anonymous"&gt;</w:t>
      </w:r>
    </w:p>
    <w:p w14:paraId="6DD8EF7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Шрифты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--&gt;</w:t>
      </w:r>
    </w:p>
    <w:p w14:paraId="366744C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&lt;link href="https://fonts.googleapis.com/css?family=Playfair+Display:700,900" rel="stylesheet"&gt;</w:t>
      </w:r>
    </w:p>
    <w:p w14:paraId="32C6681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Font Awesome--&gt;</w:t>
      </w:r>
    </w:p>
    <w:p w14:paraId="00937C5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&lt;script src="https://use.fontawesome.com/e75f7d66d5.js"&gt;&lt;/script&gt;</w:t>
      </w:r>
    </w:p>
    <w:p w14:paraId="3514F9F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Свой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стиль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--&gt;</w:t>
      </w:r>
    </w:p>
    <w:p w14:paraId="00C6E1C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&lt;link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="static/styles/main.css"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rel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="stylesheet"&gt;</w:t>
      </w:r>
    </w:p>
    <w:p w14:paraId="68CFB11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&lt;link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="static/styles/content.css"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rel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="stylesheet"&gt;</w:t>
      </w:r>
    </w:p>
    <w:p w14:paraId="02C8DCB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&lt;/head&gt;</w:t>
      </w:r>
    </w:p>
    <w:p w14:paraId="6EC825A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F597B5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&lt;body&gt;</w:t>
      </w:r>
    </w:p>
    <w:p w14:paraId="76DCC8B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&lt;header&gt;</w:t>
      </w:r>
    </w:p>
    <w:p w14:paraId="0F0DCD3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&lt;nav class="site-header sticky-top py-1"&gt;</w:t>
      </w:r>
    </w:p>
    <w:p w14:paraId="1F8730D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&lt;div class="container d-flex flex-column flex-md-row justify-content-left"&gt;</w:t>
      </w:r>
    </w:p>
    <w:p w14:paraId="206A85B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&lt;a class="p-2"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="index.html"&gt;</w:t>
      </w:r>
    </w:p>
    <w:p w14:paraId="3198D23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&lt;img class="rounded-circle border" width="30" height="30" src="static/images/logo.png"</w:t>
      </w:r>
    </w:p>
    <w:p w14:paraId="4EC550C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alt="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Логотип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02BA045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&lt;strong&gt;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МойбЛог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&lt;/strong&gt;</w:t>
      </w:r>
    </w:p>
    <w:p w14:paraId="35447F9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&lt;/a&gt;</w:t>
      </w:r>
    </w:p>
    <w:p w14:paraId="1FDF16A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&lt;a class="p-2 d-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none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d-md-inline-block"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="#"&gt;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О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себе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&lt;/a&gt;</w:t>
      </w:r>
    </w:p>
    <w:p w14:paraId="4C75C76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&lt;a class="p-2 d-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none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d-md-inline-block"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="#"&gt;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Навигация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&lt;/a&gt;</w:t>
      </w:r>
    </w:p>
    <w:p w14:paraId="5D6EE0F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&lt;a class="p-2 d-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none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d-md-inline-block"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href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="signin.html"&gt;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Вход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&lt;/a&gt;</w:t>
      </w:r>
    </w:p>
    <w:p w14:paraId="01B8CF2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&lt;/div&gt;</w:t>
      </w:r>
    </w:p>
    <w:p w14:paraId="29EEDA5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&lt;/nav&gt;</w:t>
      </w:r>
    </w:p>
    <w:p w14:paraId="4B3AFBA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&lt;/header&gt;</w:t>
      </w:r>
    </w:p>
    <w:p w14:paraId="30D5CB9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&lt;main role="main"&gt;</w:t>
      </w:r>
    </w:p>
    <w:p w14:paraId="14EFBB4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&lt;div class="container py-3"&gt;</w:t>
      </w:r>
    </w:p>
    <w:p w14:paraId="4BF0ED8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&lt;div class="row justify-content-center"&gt;</w:t>
      </w:r>
    </w:p>
    <w:p w14:paraId="74D4761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class="col-12 col-lg-9 p-2"&gt;</w:t>
      </w:r>
    </w:p>
    <w:p w14:paraId="15C2E60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&lt;div class="card"&gt;</w:t>
      </w:r>
    </w:p>
    <w:p w14:paraId="70FEC79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&lt;img class="post-img-top card-img-top" src="static/images/post_1.png" alt="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Картинка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у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поста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793C0F7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&lt;div class="card-body"&gt;</w:t>
      </w:r>
    </w:p>
    <w:p w14:paraId="102B6FF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&lt;h5 class="card-title"&gt;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Заголовок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поста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&lt;/h5&gt;</w:t>
      </w:r>
    </w:p>
    <w:p w14:paraId="6D729E0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&lt;h6 class="card-subtitle mb-2 text-muted"&gt;01.01.2020&lt;/h6&gt;</w:t>
      </w:r>
    </w:p>
    <w:p w14:paraId="61249FA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&lt;p class="card-text"&gt; Повседневная практика показывает, что дальнейшее развитие различных форм</w:t>
      </w:r>
    </w:p>
    <w:p w14:paraId="550E678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&lt;/p&gt;</w:t>
      </w:r>
    </w:p>
    <w:p w14:paraId="24A6319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&lt;p&gt;Пример исходного кода:&lt;/p&gt;</w:t>
      </w:r>
    </w:p>
    <w:p w14:paraId="16C8F9E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&lt;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pre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&gt;&lt;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code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&gt;Исходники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исходнички</w:t>
      </w:r>
      <w:proofErr w:type="spellEnd"/>
    </w:p>
    <w:p w14:paraId="37288F9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Как же я вас люблю</w:t>
      </w:r>
    </w:p>
    <w:p w14:paraId="2A18E72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Исходнички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мои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code&gt;&lt;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/pre&gt;</w:t>
      </w:r>
    </w:p>
    <w:p w14:paraId="18677F9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&lt;img class="mx-auto d-block rounded post-img m-3" src="static/images/post_2.jpg"</w:t>
      </w:r>
    </w:p>
    <w:p w14:paraId="5597340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alt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="Картинка в посте"&gt;</w:t>
      </w:r>
    </w:p>
    <w:p w14:paraId="24B2C3E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7912884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&lt;p&gt;</w:t>
      </w:r>
    </w:p>
    <w:p w14:paraId="5703D6D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Задача организации, в особенности же дальнейшее развитие различных форм деятельности</w:t>
      </w:r>
    </w:p>
    <w:p w14:paraId="4955496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обуславливает создание систем массового участия. &lt;/p&gt;</w:t>
      </w:r>
    </w:p>
    <w:p w14:paraId="67ECB0D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7E49983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6862AF2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2CE67E8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2191CC1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&lt;!--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Секция комментариев --&gt;</w:t>
      </w:r>
    </w:p>
    <w:p w14:paraId="714EE17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&lt;h4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class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="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text-center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p-2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"&gt;Комментарии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&lt;/h4&gt;</w:t>
      </w:r>
    </w:p>
    <w:p w14:paraId="7A2CC05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&lt;div class="row justify-content-center my-2"&gt;</w:t>
      </w:r>
    </w:p>
    <w:p w14:paraId="21DC8EB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class="col-12 col-lg-9 px-2"&gt;</w:t>
      </w:r>
    </w:p>
    <w:p w14:paraId="255C081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&lt;ul class="list-group"&gt;</w:t>
      </w:r>
    </w:p>
    <w:p w14:paraId="56AEBBE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&lt;li class="list-group-item d-flex"&gt;</w:t>
      </w:r>
    </w:p>
    <w:p w14:paraId="086CA36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&lt;div class="container p-0"&gt;</w:t>
      </w:r>
    </w:p>
    <w:p w14:paraId="4AC58F9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&lt;div class="row"&gt;</w:t>
      </w:r>
    </w:p>
    <w:p w14:paraId="18237B2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&lt;div class="col-2"&gt;</w:t>
      </w:r>
    </w:p>
    <w:p w14:paraId="2437C64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&lt;img class="img-thumbnail" src="static/images/logo.png" alt="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Картинка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отпуске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0ABE867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&lt;/div&gt;</w:t>
      </w:r>
    </w:p>
    <w:p w14:paraId="4A39093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&lt;div class="col-10"&gt;</w:t>
      </w:r>
    </w:p>
    <w:p w14:paraId="0923BDE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&lt;div class="text-inline justify-content-between d-flex"&gt;</w:t>
      </w:r>
    </w:p>
    <w:p w14:paraId="3B3A0E5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    &lt;a href="#" class=""&gt;use rname&lt;/a&gt; &lt;div class="comments-date"&gt;20.03.2865&lt;/div&gt;</w:t>
      </w:r>
    </w:p>
    <w:p w14:paraId="3D458A0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&lt;/div&gt;</w:t>
      </w:r>
    </w:p>
    <w:p w14:paraId="2FCE227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/&gt;</w:t>
      </w:r>
    </w:p>
    <w:p w14:paraId="120DE25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&lt;div class="text-inline"&gt;</w:t>
      </w:r>
    </w:p>
    <w:p w14:paraId="39B1D22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Значимость этих проблем настолько очевидна, что сложившаяся структура</w:t>
      </w:r>
    </w:p>
    <w:p w14:paraId="75D880E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&lt;/div&gt;</w:t>
      </w:r>
    </w:p>
    <w:p w14:paraId="0DD704F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&lt;/div&gt;</w:t>
      </w:r>
    </w:p>
    <w:p w14:paraId="0CE6AE7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&lt;/div&gt;</w:t>
      </w:r>
    </w:p>
    <w:p w14:paraId="08C07F5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&lt;/div&gt;</w:t>
      </w:r>
    </w:p>
    <w:p w14:paraId="5BE24AE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&lt;/li&gt;</w:t>
      </w:r>
    </w:p>
    <w:p w14:paraId="13615EE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&lt;li class="list-group-item d-flex"&gt;</w:t>
      </w:r>
    </w:p>
    <w:p w14:paraId="1981D67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&lt;div class="container p-0"&gt;</w:t>
      </w:r>
    </w:p>
    <w:p w14:paraId="250CC52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&lt;div class="row"&gt;</w:t>
      </w:r>
    </w:p>
    <w:p w14:paraId="75F45F0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&lt;div class="col-2"&gt;</w:t>
      </w:r>
    </w:p>
    <w:p w14:paraId="3AEE850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&lt;img class="img-thumbnail" src="static/images/logo.png" alt="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Картинка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отпуске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6B72568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&lt;/div&gt;</w:t>
      </w:r>
    </w:p>
    <w:p w14:paraId="1C6F467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&lt;div class="col-10"&gt;</w:t>
      </w:r>
    </w:p>
    <w:p w14:paraId="73EF757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&lt;div class="text-inline justify-content-between d-flex"&gt;</w:t>
      </w:r>
    </w:p>
    <w:p w14:paraId="447AF49B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    &lt;a href="#" class=""&gt;use rname&lt;/a&gt; &lt;div class="comments-date"&gt;20.03.2865&lt;/div&gt;</w:t>
      </w:r>
    </w:p>
    <w:p w14:paraId="3C06C12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&lt;/div&gt;</w:t>
      </w:r>
    </w:p>
    <w:p w14:paraId="6A2C4BF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hr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/&gt;</w:t>
      </w:r>
    </w:p>
    <w:p w14:paraId="406AD39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&lt;div class="text-inline"&gt;</w:t>
      </w:r>
    </w:p>
    <w:p w14:paraId="5D441CA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Содержимо е ком мента</w:t>
      </w:r>
    </w:p>
    <w:p w14:paraId="190CE40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1E93B4F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    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&lt;/div&gt;</w:t>
      </w:r>
    </w:p>
    <w:p w14:paraId="2391F67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&lt;/div&gt;</w:t>
      </w:r>
    </w:p>
    <w:p w14:paraId="31AA114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&lt;/div&gt;</w:t>
      </w:r>
    </w:p>
    <w:p w14:paraId="64665C0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&lt;/li&gt;</w:t>
      </w:r>
    </w:p>
    <w:p w14:paraId="45E6A84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&lt;/ul&gt;</w:t>
      </w:r>
    </w:p>
    <w:p w14:paraId="3CD29D2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76E400E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2403F4B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div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46D0C78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&lt;!--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Нумерация строк в коде--&gt;</w:t>
      </w:r>
    </w:p>
    <w:p w14:paraId="52829FB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&lt;script language="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javascript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"&gt;</w:t>
      </w:r>
    </w:p>
    <w:p w14:paraId="78351E7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(function () {</w:t>
      </w:r>
    </w:p>
    <w:p w14:paraId="28DFB5C5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var pre = </w:t>
      </w:r>
      <w:proofErr w:type="spellStart"/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document.getElementsByTagName</w:t>
      </w:r>
      <w:proofErr w:type="spellEnd"/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('pre'),</w:t>
      </w:r>
    </w:p>
    <w:p w14:paraId="294D12E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pl = </w:t>
      </w:r>
      <w:proofErr w:type="spellStart"/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pre.length</w:t>
      </w:r>
      <w:proofErr w:type="spellEnd"/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14:paraId="0CDB9EB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for (var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= 0;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&lt; pl;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++) {</w:t>
      </w:r>
    </w:p>
    <w:p w14:paraId="6065523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pre[i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].innerHTML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= '&lt;span class="line-number"&gt;&lt;/span&gt;' + pre[i].innerHTML + '&lt;span class="cl"&gt;&lt;/span&gt;';</w:t>
      </w:r>
    </w:p>
    <w:p w14:paraId="2A0FB92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var num = pre[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].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innerHTML.split</w:t>
      </w:r>
      <w:proofErr w:type="spellEnd"/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(/\n/).length;</w:t>
      </w:r>
    </w:p>
    <w:p w14:paraId="383E2D3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for (var j = 0; j &lt; num; 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j++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14:paraId="44584A2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var line_num = pre[i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].getElementsByTagName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('span')[0];</w:t>
      </w:r>
    </w:p>
    <w:p w14:paraId="0A20969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line_</w:t>
      </w:r>
      <w:proofErr w:type="gramStart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num.innerHTML</w:t>
      </w:r>
      <w:proofErr w:type="gramEnd"/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+= '&lt;span&gt;' + (j + 1) + '&lt;/span&gt;';</w:t>
      </w:r>
    </w:p>
    <w:p w14:paraId="1F3E57C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14:paraId="35BA523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14:paraId="47F121E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})();</w:t>
      </w:r>
    </w:p>
    <w:p w14:paraId="08ADB86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&lt;/script&gt;</w:t>
      </w:r>
    </w:p>
    <w:p w14:paraId="0B878D4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&lt;/main&gt;</w:t>
      </w:r>
    </w:p>
    <w:p w14:paraId="6A43921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D4775A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&lt;footer class="container-fluid text-center site-footer"&gt;</w:t>
      </w:r>
    </w:p>
    <w:p w14:paraId="7978B16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&lt;p&gt;</w:t>
      </w: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Контакты</w:t>
      </w: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&lt;/p&gt;</w:t>
      </w:r>
    </w:p>
    <w:p w14:paraId="263B79D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&lt;div class="container pb-4"&gt;</w:t>
      </w:r>
    </w:p>
    <w:p w14:paraId="52BD0AE3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&lt;div class="row justify-content-center"&gt;</w:t>
      </w:r>
    </w:p>
    <w:p w14:paraId="395776A4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class="col-3"&gt;</w:t>
      </w:r>
    </w:p>
    <w:p w14:paraId="6B6F32B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&lt;p class="mr-3"&gt;</w:t>
      </w:r>
    </w:p>
    <w:p w14:paraId="23F8843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&lt;a href="tg.me" class="text-info"&gt;&lt;i class="fa fa-telegram" aria-hidden="true"&gt; &lt;/i&gt;Telegram&lt;/a&gt;</w:t>
      </w:r>
    </w:p>
    <w:p w14:paraId="0FF542F8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&lt;/p&gt;</w:t>
      </w:r>
    </w:p>
    <w:p w14:paraId="4F16E9C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&lt;/div&gt;</w:t>
      </w:r>
    </w:p>
    <w:p w14:paraId="3D134E4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class="col-3"&gt;</w:t>
      </w:r>
    </w:p>
    <w:p w14:paraId="28AF1BF1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&lt;p class="mr-3"&gt;</w:t>
      </w:r>
    </w:p>
    <w:p w14:paraId="60CFA2B9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&lt;a href="vk.com" class="text-info"&gt;&lt;i class="fa fa-vk" aria-hidden="true"&gt; &lt;/i&gt;VK&lt;/a&gt;</w:t>
      </w:r>
    </w:p>
    <w:p w14:paraId="18A27990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&lt;/p&gt;</w:t>
      </w:r>
    </w:p>
    <w:p w14:paraId="2C1E416F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&lt;/div&gt;</w:t>
      </w:r>
    </w:p>
    <w:p w14:paraId="1FC11B0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&lt;div class="col-3"&gt;</w:t>
      </w:r>
    </w:p>
    <w:p w14:paraId="4E370EB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&lt;p class="mr-3"&gt;</w:t>
      </w:r>
    </w:p>
    <w:p w14:paraId="313BA81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&lt;a href="twitter.com" class="text-info"&gt;&lt;i class="fa fa-twitter" aria-hidden="true"&gt; &lt;/i&gt;Twitter&lt;/a&gt;</w:t>
      </w:r>
    </w:p>
    <w:p w14:paraId="58AD5E7D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&lt;/p&gt;</w:t>
      </w:r>
    </w:p>
    <w:p w14:paraId="0E0EC837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&lt;/div&gt;</w:t>
      </w:r>
    </w:p>
    <w:p w14:paraId="6823A18C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&lt;/div&gt;</w:t>
      </w:r>
    </w:p>
    <w:p w14:paraId="39F96136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&lt;/div&gt;</w:t>
      </w:r>
    </w:p>
    <w:p w14:paraId="2F1316EE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val="en-US" w:eastAsia="ru-RU"/>
        </w:rPr>
        <w:t>&lt;/footer&gt;</w:t>
      </w:r>
    </w:p>
    <w:p w14:paraId="0A6378CA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body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251D8612" w14:textId="77777777" w:rsidR="00114F0A" w:rsidRPr="00114F0A" w:rsidRDefault="00114F0A" w:rsidP="00114F0A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114F0A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14:paraId="18CFD663" w14:textId="77777777" w:rsidR="00114F0A" w:rsidRPr="00114F0A" w:rsidRDefault="00114F0A" w:rsidP="00114F0A">
      <w:pPr>
        <w:rPr>
          <w:lang w:val="en-US"/>
        </w:rPr>
      </w:pPr>
    </w:p>
    <w:sectPr w:rsidR="00114F0A" w:rsidRPr="00114F0A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E67E6"/>
    <w:multiLevelType w:val="hybridMultilevel"/>
    <w:tmpl w:val="170EE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90F98"/>
    <w:multiLevelType w:val="hybridMultilevel"/>
    <w:tmpl w:val="BFEC6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0"/>
  </w:num>
  <w:num w:numId="9">
    <w:abstractNumId w:val="11"/>
  </w:num>
  <w:num w:numId="10">
    <w:abstractNumId w:val="5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6B"/>
    <w:rsid w:val="00041B5F"/>
    <w:rsid w:val="00065426"/>
    <w:rsid w:val="00114F0A"/>
    <w:rsid w:val="001C2C58"/>
    <w:rsid w:val="001C3C09"/>
    <w:rsid w:val="00324968"/>
    <w:rsid w:val="00347888"/>
    <w:rsid w:val="0037064E"/>
    <w:rsid w:val="004076F4"/>
    <w:rsid w:val="00421013"/>
    <w:rsid w:val="004662EC"/>
    <w:rsid w:val="00476455"/>
    <w:rsid w:val="004F1FD2"/>
    <w:rsid w:val="0053061C"/>
    <w:rsid w:val="00550DB4"/>
    <w:rsid w:val="005705D3"/>
    <w:rsid w:val="00586F53"/>
    <w:rsid w:val="006428D9"/>
    <w:rsid w:val="00680B41"/>
    <w:rsid w:val="0071700C"/>
    <w:rsid w:val="00721F70"/>
    <w:rsid w:val="00746ABA"/>
    <w:rsid w:val="007B1128"/>
    <w:rsid w:val="007B25AC"/>
    <w:rsid w:val="007F45F1"/>
    <w:rsid w:val="00831B6B"/>
    <w:rsid w:val="00834051"/>
    <w:rsid w:val="00860457"/>
    <w:rsid w:val="008E2995"/>
    <w:rsid w:val="00936C95"/>
    <w:rsid w:val="009B00EB"/>
    <w:rsid w:val="009D14EF"/>
    <w:rsid w:val="00A11EEB"/>
    <w:rsid w:val="00AA05A5"/>
    <w:rsid w:val="00AC337E"/>
    <w:rsid w:val="00B05D27"/>
    <w:rsid w:val="00B144FB"/>
    <w:rsid w:val="00B35056"/>
    <w:rsid w:val="00B36A2B"/>
    <w:rsid w:val="00B568FE"/>
    <w:rsid w:val="00BC7E27"/>
    <w:rsid w:val="00C40286"/>
    <w:rsid w:val="00CC6FDC"/>
    <w:rsid w:val="00CE521D"/>
    <w:rsid w:val="00D83A69"/>
    <w:rsid w:val="00DE7806"/>
    <w:rsid w:val="00E07E09"/>
    <w:rsid w:val="00E52289"/>
    <w:rsid w:val="00E7378C"/>
    <w:rsid w:val="00F30A20"/>
    <w:rsid w:val="00F8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qFormat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07E09"/>
    <w:pPr>
      <w:spacing w:before="120" w:after="320" w:line="240" w:lineRule="auto"/>
      <w:jc w:val="center"/>
    </w:pPr>
    <w:rPr>
      <w:i/>
      <w:iCs/>
      <w:sz w:val="24"/>
      <w:szCs w:val="18"/>
    </w:rPr>
  </w:style>
  <w:style w:type="character" w:styleId="a9">
    <w:name w:val="Hyperlink"/>
    <w:basedOn w:val="a0"/>
    <w:uiPriority w:val="99"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B35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Laboratornaya_rabota.dotx</Template>
  <TotalTime>93</TotalTime>
  <Pages>8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Никита Фаракшин</cp:lastModifiedBy>
  <cp:revision>9</cp:revision>
  <cp:lastPrinted>2020-02-21T20:28:00Z</cp:lastPrinted>
  <dcterms:created xsi:type="dcterms:W3CDTF">2020-11-02T20:02:00Z</dcterms:created>
  <dcterms:modified xsi:type="dcterms:W3CDTF">2020-11-20T17:45:00Z</dcterms:modified>
</cp:coreProperties>
</file>